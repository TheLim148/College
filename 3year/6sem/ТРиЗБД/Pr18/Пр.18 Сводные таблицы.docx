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645C6" w14:textId="76751883" w:rsidR="00B91121" w:rsidRPr="00222D43" w:rsidRDefault="00B91121" w:rsidP="00B91121">
      <w:pPr>
        <w:pStyle w:val="1"/>
        <w:ind w:firstLine="0"/>
        <w:jc w:val="both"/>
        <w:rPr>
          <w:b/>
        </w:rPr>
      </w:pPr>
      <w:bookmarkStart w:id="0" w:name="_Toc377070025"/>
      <w:r w:rsidRPr="00222D43">
        <w:rPr>
          <w:b/>
        </w:rPr>
        <w:t>Практическая работа №</w:t>
      </w:r>
      <w:r w:rsidR="00AC55B8">
        <w:rPr>
          <w:b/>
        </w:rPr>
        <w:t>1</w:t>
      </w:r>
      <w:r w:rsidR="00BF1DC4" w:rsidRPr="00111D92">
        <w:rPr>
          <w:b/>
        </w:rPr>
        <w:t>8</w:t>
      </w:r>
      <w:r w:rsidRPr="00222D43">
        <w:rPr>
          <w:b/>
        </w:rPr>
        <w:t xml:space="preserve"> </w:t>
      </w:r>
      <w:bookmarkEnd w:id="0"/>
      <w:r w:rsidR="00AB14E5">
        <w:rPr>
          <w:b/>
        </w:rPr>
        <w:t>Сводные таблицы</w:t>
      </w:r>
      <w:r w:rsidR="004B7810">
        <w:t xml:space="preserve"> </w:t>
      </w:r>
    </w:p>
    <w:p w14:paraId="79EF9245" w14:textId="77777777" w:rsidR="00B91121" w:rsidRPr="00222D43" w:rsidRDefault="00B91121" w:rsidP="00B91121">
      <w:pPr>
        <w:jc w:val="both"/>
        <w:rPr>
          <w:rFonts w:eastAsia="Calibri"/>
        </w:rPr>
      </w:pPr>
    </w:p>
    <w:p w14:paraId="76CB5CFF" w14:textId="77777777" w:rsidR="00B91121" w:rsidRPr="00222D43" w:rsidRDefault="00B91121" w:rsidP="00B91121">
      <w:pPr>
        <w:jc w:val="both"/>
        <w:rPr>
          <w:rFonts w:eastAsia="Calibri"/>
        </w:rPr>
      </w:pPr>
      <w:r w:rsidRPr="00222D43">
        <w:rPr>
          <w:rFonts w:eastAsia="Calibri"/>
        </w:rPr>
        <w:t>Объём учебного времени – 2ч</w:t>
      </w:r>
    </w:p>
    <w:p w14:paraId="72BB8D42" w14:textId="77777777" w:rsidR="00B91121" w:rsidRPr="00222D43" w:rsidRDefault="00B91121" w:rsidP="00B91121">
      <w:pPr>
        <w:jc w:val="both"/>
        <w:rPr>
          <w:rFonts w:eastAsia="Calibri"/>
        </w:rPr>
      </w:pPr>
    </w:p>
    <w:p w14:paraId="2027091A" w14:textId="77777777" w:rsidR="00B91121" w:rsidRPr="00222D43" w:rsidRDefault="00B91121" w:rsidP="00B91121">
      <w:pPr>
        <w:jc w:val="both"/>
        <w:rPr>
          <w:rFonts w:eastAsia="Calibri"/>
        </w:rPr>
      </w:pPr>
      <w:r w:rsidRPr="00222D43">
        <w:rPr>
          <w:rFonts w:eastAsia="Calibri"/>
        </w:rPr>
        <w:t>Методические рекомендации</w:t>
      </w:r>
    </w:p>
    <w:p w14:paraId="1494E21F" w14:textId="77777777" w:rsidR="00B91121" w:rsidRPr="00222D43" w:rsidRDefault="00B91121" w:rsidP="00B91121">
      <w:pPr>
        <w:ind w:firstLine="720"/>
        <w:jc w:val="both"/>
        <w:rPr>
          <w:i/>
        </w:rPr>
      </w:pPr>
    </w:p>
    <w:p w14:paraId="2EB3712A" w14:textId="3F737AD9" w:rsidR="00B91121" w:rsidRPr="00222D43" w:rsidRDefault="00B91121" w:rsidP="00B91121">
      <w:pPr>
        <w:pStyle w:val="a5"/>
        <w:numPr>
          <w:ilvl w:val="0"/>
          <w:numId w:val="2"/>
        </w:numPr>
        <w:jc w:val="both"/>
        <w:rPr>
          <w:color w:val="000000"/>
        </w:rPr>
      </w:pPr>
      <w:r w:rsidRPr="00222D43">
        <w:rPr>
          <w:u w:val="single"/>
        </w:rPr>
        <w:t>Цель работы:</w:t>
      </w:r>
      <w:r w:rsidRPr="00222D43">
        <w:t xml:space="preserve"> </w:t>
      </w:r>
      <w:r w:rsidR="00F85E3F">
        <w:t>н</w:t>
      </w:r>
      <w:r w:rsidRPr="00222D43">
        <w:t xml:space="preserve">аучиться работать с </w:t>
      </w:r>
      <w:r w:rsidR="00DF1030">
        <w:t>подзапросами</w:t>
      </w:r>
      <w:r w:rsidRPr="00222D43">
        <w:t>.</w:t>
      </w:r>
    </w:p>
    <w:p w14:paraId="3509310D" w14:textId="77777777" w:rsidR="00B91121" w:rsidRPr="00222D43" w:rsidRDefault="00B91121" w:rsidP="00B91121">
      <w:pPr>
        <w:jc w:val="both"/>
        <w:rPr>
          <w:u w:val="single"/>
        </w:rPr>
      </w:pPr>
    </w:p>
    <w:p w14:paraId="3CAB7C91" w14:textId="77777777" w:rsidR="00B91121" w:rsidRPr="00222D43" w:rsidRDefault="00B91121" w:rsidP="00B91121">
      <w:pPr>
        <w:pStyle w:val="a5"/>
        <w:numPr>
          <w:ilvl w:val="0"/>
          <w:numId w:val="2"/>
        </w:numPr>
        <w:jc w:val="both"/>
        <w:rPr>
          <w:u w:val="single"/>
        </w:rPr>
      </w:pPr>
      <w:r w:rsidRPr="00222D43">
        <w:rPr>
          <w:u w:val="single"/>
        </w:rPr>
        <w:t xml:space="preserve"> Перечень необходимых средств обучения:</w:t>
      </w:r>
    </w:p>
    <w:p w14:paraId="19D68D09" w14:textId="77777777" w:rsidR="00B91121" w:rsidRPr="00222D43" w:rsidRDefault="00B91121" w:rsidP="00B91121">
      <w:pPr>
        <w:ind w:left="720"/>
        <w:contextualSpacing/>
        <w:jc w:val="both"/>
        <w:rPr>
          <w:bCs/>
        </w:rPr>
      </w:pPr>
    </w:p>
    <w:p w14:paraId="28100976" w14:textId="77777777" w:rsidR="00B91121" w:rsidRPr="00222D43" w:rsidRDefault="00B91121" w:rsidP="00B91121">
      <w:pPr>
        <w:pStyle w:val="a5"/>
        <w:numPr>
          <w:ilvl w:val="1"/>
          <w:numId w:val="2"/>
        </w:numPr>
        <w:jc w:val="both"/>
      </w:pPr>
      <w:r w:rsidRPr="00222D43">
        <w:rPr>
          <w:bCs/>
        </w:rPr>
        <w:t>Программное</w:t>
      </w:r>
      <w:r w:rsidRPr="00222D43">
        <w:t xml:space="preserve"> обеспечение:</w:t>
      </w:r>
    </w:p>
    <w:p w14:paraId="0A47BA87" w14:textId="77777777" w:rsidR="00B91121" w:rsidRPr="00222D43" w:rsidRDefault="00B91121" w:rsidP="00B91121">
      <w:pPr>
        <w:widowControl w:val="0"/>
        <w:numPr>
          <w:ilvl w:val="0"/>
          <w:numId w:val="1"/>
        </w:numPr>
        <w:tabs>
          <w:tab w:val="num" w:pos="644"/>
        </w:tabs>
        <w:autoSpaceDE w:val="0"/>
        <w:autoSpaceDN w:val="0"/>
        <w:ind w:left="644"/>
        <w:jc w:val="both"/>
        <w:rPr>
          <w:bCs/>
        </w:rPr>
      </w:pPr>
      <w:r w:rsidRPr="00222D43">
        <w:rPr>
          <w:bCs/>
        </w:rPr>
        <w:t xml:space="preserve">ОС Windows </w:t>
      </w:r>
      <w:r w:rsidR="004F21D4">
        <w:rPr>
          <w:bCs/>
        </w:rPr>
        <w:t>10</w:t>
      </w:r>
    </w:p>
    <w:p w14:paraId="7CCB8B88" w14:textId="6603D734" w:rsidR="00B91121" w:rsidRPr="00222D43" w:rsidRDefault="00B91121" w:rsidP="00B91121">
      <w:pPr>
        <w:widowControl w:val="0"/>
        <w:numPr>
          <w:ilvl w:val="0"/>
          <w:numId w:val="1"/>
        </w:numPr>
        <w:tabs>
          <w:tab w:val="num" w:pos="644"/>
        </w:tabs>
        <w:autoSpaceDE w:val="0"/>
        <w:autoSpaceDN w:val="0"/>
        <w:ind w:left="644"/>
        <w:jc w:val="both"/>
        <w:rPr>
          <w:bCs/>
        </w:rPr>
      </w:pPr>
      <w:r w:rsidRPr="00222D43">
        <w:rPr>
          <w:bCs/>
        </w:rPr>
        <w:t xml:space="preserve">СУБД </w:t>
      </w:r>
      <w:r w:rsidR="00BF08D9">
        <w:rPr>
          <w:bCs/>
          <w:lang w:val="en-US"/>
        </w:rPr>
        <w:t>PostgreSQL</w:t>
      </w:r>
    </w:p>
    <w:p w14:paraId="27B4CCFB" w14:textId="77777777" w:rsidR="00B91121" w:rsidRPr="00222D43" w:rsidRDefault="00B91121" w:rsidP="00B91121">
      <w:pPr>
        <w:autoSpaceDE w:val="0"/>
        <w:autoSpaceDN w:val="0"/>
        <w:adjustRightInd w:val="0"/>
        <w:contextualSpacing/>
        <w:jc w:val="both"/>
        <w:rPr>
          <w:u w:val="single"/>
        </w:rPr>
      </w:pPr>
    </w:p>
    <w:p w14:paraId="5E28744D" w14:textId="77777777" w:rsidR="00B91121" w:rsidRPr="00222D43" w:rsidRDefault="00B91121" w:rsidP="00B91121">
      <w:pPr>
        <w:pStyle w:val="a5"/>
        <w:numPr>
          <w:ilvl w:val="0"/>
          <w:numId w:val="2"/>
        </w:numPr>
        <w:jc w:val="both"/>
        <w:rPr>
          <w:u w:val="single"/>
        </w:rPr>
      </w:pPr>
      <w:r w:rsidRPr="00222D43">
        <w:rPr>
          <w:u w:val="single"/>
        </w:rPr>
        <w:t>Основные теоретические положения:</w:t>
      </w:r>
    </w:p>
    <w:p w14:paraId="510293E0" w14:textId="77777777" w:rsidR="00B91121" w:rsidRPr="00222D43" w:rsidRDefault="00B91121" w:rsidP="00B91121">
      <w:pPr>
        <w:tabs>
          <w:tab w:val="left" w:pos="284"/>
        </w:tabs>
        <w:jc w:val="both"/>
        <w:rPr>
          <w:b/>
          <w:color w:val="000000"/>
        </w:rPr>
      </w:pPr>
    </w:p>
    <w:p w14:paraId="24B7B352" w14:textId="77777777" w:rsidR="00AB14E5" w:rsidRPr="00AB14E5" w:rsidRDefault="00AB14E5" w:rsidP="00AB14E5">
      <w:pPr>
        <w:autoSpaceDE w:val="0"/>
        <w:autoSpaceDN w:val="0"/>
        <w:adjustRightInd w:val="0"/>
        <w:ind w:firstLine="709"/>
        <w:contextualSpacing/>
        <w:jc w:val="both"/>
        <w:rPr>
          <w:b/>
          <w:bCs/>
        </w:rPr>
      </w:pPr>
      <w:r w:rsidRPr="00AB14E5">
        <w:rPr>
          <w:b/>
          <w:bCs/>
        </w:rPr>
        <w:t xml:space="preserve">Создание сводных таблиц в PostgreSQL с помощью функции </w:t>
      </w:r>
      <w:proofErr w:type="spellStart"/>
      <w:r w:rsidRPr="00AB14E5">
        <w:rPr>
          <w:b/>
          <w:bCs/>
        </w:rPr>
        <w:t>crosstab</w:t>
      </w:r>
      <w:proofErr w:type="spellEnd"/>
    </w:p>
    <w:p w14:paraId="265AAB27" w14:textId="77777777" w:rsidR="00966AC5" w:rsidRDefault="00966AC5" w:rsidP="00990101">
      <w:pPr>
        <w:autoSpaceDE w:val="0"/>
        <w:autoSpaceDN w:val="0"/>
        <w:adjustRightInd w:val="0"/>
        <w:ind w:firstLine="709"/>
        <w:contextualSpacing/>
        <w:jc w:val="both"/>
        <w:rPr>
          <w:b/>
          <w:bCs/>
        </w:rPr>
      </w:pPr>
    </w:p>
    <w:p w14:paraId="5E0A4C53" w14:textId="2EF36139" w:rsidR="00AB14E5" w:rsidRPr="00AB14E5" w:rsidRDefault="00AB14E5" w:rsidP="00990101">
      <w:pPr>
        <w:autoSpaceDE w:val="0"/>
        <w:autoSpaceDN w:val="0"/>
        <w:adjustRightInd w:val="0"/>
        <w:ind w:firstLine="709"/>
        <w:contextualSpacing/>
        <w:jc w:val="both"/>
      </w:pPr>
      <w:r w:rsidRPr="00AB14E5">
        <w:t>Сводная таблица — это полезный инструмент для обобщения и организации больших объемов данных. В PostgreSQL вы можете создать сводную таблицу с помощью функции. Эта функция является частью расширения, которое вам нужно будет включить в своей базе данных перед его использованием.</w:t>
      </w:r>
    </w:p>
    <w:p w14:paraId="5D665986" w14:textId="77777777" w:rsidR="00AB14E5" w:rsidRDefault="00AB14E5" w:rsidP="00990101">
      <w:pPr>
        <w:autoSpaceDE w:val="0"/>
        <w:autoSpaceDN w:val="0"/>
        <w:adjustRightInd w:val="0"/>
        <w:ind w:firstLine="709"/>
        <w:contextualSpacing/>
        <w:jc w:val="both"/>
        <w:rPr>
          <w:b/>
          <w:bCs/>
        </w:rPr>
      </w:pPr>
    </w:p>
    <w:p w14:paraId="06C16893" w14:textId="0FF5AFD2" w:rsidR="00AB14E5" w:rsidRDefault="00AB14E5" w:rsidP="00990101">
      <w:pPr>
        <w:autoSpaceDE w:val="0"/>
        <w:autoSpaceDN w:val="0"/>
        <w:adjustRightInd w:val="0"/>
        <w:ind w:firstLine="709"/>
        <w:contextualSpacing/>
        <w:jc w:val="both"/>
      </w:pPr>
      <w:r w:rsidRPr="00AB14E5">
        <w:t>Чтобы включить расширение, подключитесь к базе данных с помощью такого инструмента, как и выполните следующую команду</w:t>
      </w:r>
    </w:p>
    <w:p w14:paraId="7703F58B" w14:textId="77777777" w:rsidR="00AB14E5" w:rsidRDefault="00AB14E5" w:rsidP="00AB14E5">
      <w:pPr>
        <w:autoSpaceDE w:val="0"/>
        <w:autoSpaceDN w:val="0"/>
        <w:adjustRightInd w:val="0"/>
        <w:ind w:firstLine="709"/>
        <w:contextualSpacing/>
        <w:jc w:val="both"/>
        <w:rPr>
          <w:lang w:val="en-US"/>
        </w:rPr>
      </w:pPr>
      <w:r w:rsidRPr="00111D92">
        <w:rPr>
          <w:b/>
          <w:bCs/>
          <w:lang w:val="en-US"/>
        </w:rPr>
        <w:t>create</w:t>
      </w:r>
      <w:r w:rsidRPr="00111D92">
        <w:rPr>
          <w:lang w:val="en-US"/>
        </w:rPr>
        <w:t xml:space="preserve"> extension </w:t>
      </w:r>
      <w:proofErr w:type="spellStart"/>
      <w:proofErr w:type="gramStart"/>
      <w:r w:rsidRPr="00111D92">
        <w:rPr>
          <w:lang w:val="en-US"/>
        </w:rPr>
        <w:t>tablefunc</w:t>
      </w:r>
      <w:proofErr w:type="spellEnd"/>
      <w:r w:rsidRPr="00111D92">
        <w:rPr>
          <w:lang w:val="en-US"/>
        </w:rPr>
        <w:t>;</w:t>
      </w:r>
      <w:proofErr w:type="gramEnd"/>
      <w:r w:rsidRPr="00111D92">
        <w:rPr>
          <w:lang w:val="en-US"/>
        </w:rPr>
        <w:t xml:space="preserve"> </w:t>
      </w:r>
    </w:p>
    <w:p w14:paraId="70E6B16E" w14:textId="77777777" w:rsidR="00BF1DC4" w:rsidRDefault="00BF1DC4" w:rsidP="00AB14E5">
      <w:pPr>
        <w:autoSpaceDE w:val="0"/>
        <w:autoSpaceDN w:val="0"/>
        <w:adjustRightInd w:val="0"/>
        <w:ind w:firstLine="709"/>
        <w:contextualSpacing/>
        <w:jc w:val="both"/>
        <w:rPr>
          <w:lang w:val="en-US"/>
        </w:rPr>
      </w:pPr>
    </w:p>
    <w:p w14:paraId="106D3930" w14:textId="1D55E3DF" w:rsidR="00BF1DC4" w:rsidRPr="00BF1DC4" w:rsidRDefault="00BF1DC4" w:rsidP="00BF1DC4">
      <w:pPr>
        <w:rPr>
          <w:b/>
          <w:bCs/>
          <w:lang w:val="en-US"/>
        </w:rPr>
      </w:pPr>
      <w:r w:rsidRPr="00BF1DC4">
        <w:rPr>
          <w:b/>
          <w:bCs/>
          <w:highlight w:val="yellow"/>
        </w:rPr>
        <w:t>Базовый</w:t>
      </w:r>
      <w:r w:rsidRPr="00BF1DC4">
        <w:rPr>
          <w:b/>
          <w:bCs/>
          <w:highlight w:val="yellow"/>
          <w:lang w:val="en-US"/>
        </w:rPr>
        <w:t xml:space="preserve"> </w:t>
      </w:r>
      <w:r w:rsidRPr="00BF1DC4">
        <w:rPr>
          <w:b/>
          <w:bCs/>
          <w:highlight w:val="yellow"/>
        </w:rPr>
        <w:t>синтаксис</w:t>
      </w:r>
      <w:r w:rsidRPr="00BF1DC4">
        <w:rPr>
          <w:b/>
          <w:bCs/>
          <w:highlight w:val="yellow"/>
          <w:lang w:val="en-US"/>
        </w:rPr>
        <w:t xml:space="preserve"> </w:t>
      </w:r>
      <w:r w:rsidRPr="00BF1DC4">
        <w:rPr>
          <w:b/>
          <w:bCs/>
          <w:highlight w:val="yellow"/>
        </w:rPr>
        <w:t>функции</w:t>
      </w:r>
      <w:r w:rsidRPr="00BF1DC4">
        <w:rPr>
          <w:b/>
          <w:bCs/>
          <w:highlight w:val="yellow"/>
          <w:lang w:val="en-US"/>
        </w:rPr>
        <w:t xml:space="preserve"> crosstab:</w:t>
      </w:r>
    </w:p>
    <w:p w14:paraId="4937AC32" w14:textId="77777777" w:rsidR="00BF1DC4" w:rsidRPr="00BF1DC4" w:rsidRDefault="00BF1DC4" w:rsidP="00BF1DC4">
      <w:pPr>
        <w:rPr>
          <w:lang w:val="en-US"/>
        </w:rPr>
      </w:pPr>
      <w:r w:rsidRPr="00BF1DC4">
        <w:rPr>
          <w:lang w:val="en-US"/>
        </w:rPr>
        <w:t xml:space="preserve">SELECT * FROM </w:t>
      </w:r>
      <w:proofErr w:type="gramStart"/>
      <w:r w:rsidRPr="00C82A05">
        <w:rPr>
          <w:b/>
          <w:bCs/>
          <w:lang w:val="en-US"/>
        </w:rPr>
        <w:t>crosstab</w:t>
      </w:r>
      <w:r w:rsidRPr="00BF1DC4">
        <w:rPr>
          <w:lang w:val="en-US"/>
        </w:rPr>
        <w:t>( '</w:t>
      </w:r>
      <w:proofErr w:type="spellStart"/>
      <w:proofErr w:type="gramEnd"/>
      <w:r w:rsidRPr="00BF1DC4">
        <w:rPr>
          <w:lang w:val="en-US"/>
        </w:rPr>
        <w:t>source_sql</w:t>
      </w:r>
      <w:proofErr w:type="spellEnd"/>
      <w:r w:rsidRPr="00BF1DC4">
        <w:rPr>
          <w:lang w:val="en-US"/>
        </w:rPr>
        <w:t>', '</w:t>
      </w:r>
      <w:proofErr w:type="spellStart"/>
      <w:r w:rsidRPr="00BF1DC4">
        <w:rPr>
          <w:lang w:val="en-US"/>
        </w:rPr>
        <w:t>categories_sql</w:t>
      </w:r>
      <w:proofErr w:type="spellEnd"/>
      <w:proofErr w:type="gramStart"/>
      <w:r w:rsidRPr="00BF1DC4">
        <w:rPr>
          <w:lang w:val="en-US"/>
        </w:rPr>
        <w:t>' )</w:t>
      </w:r>
      <w:proofErr w:type="gramEnd"/>
      <w:r w:rsidRPr="00BF1DC4">
        <w:rPr>
          <w:lang w:val="en-US"/>
        </w:rPr>
        <w:t xml:space="preserve"> AS </w:t>
      </w:r>
      <w:proofErr w:type="spellStart"/>
      <w:r w:rsidRPr="006F60C5">
        <w:rPr>
          <w:highlight w:val="yellow"/>
          <w:lang w:val="en-US"/>
        </w:rPr>
        <w:t>ct</w:t>
      </w:r>
      <w:proofErr w:type="spellEnd"/>
      <w:r w:rsidRPr="00BF1DC4">
        <w:rPr>
          <w:lang w:val="en-US"/>
        </w:rPr>
        <w:t xml:space="preserve"> (</w:t>
      </w:r>
      <w:proofErr w:type="spellStart"/>
      <w:r w:rsidRPr="00BF1DC4">
        <w:rPr>
          <w:lang w:val="en-US"/>
        </w:rPr>
        <w:t>row_name</w:t>
      </w:r>
      <w:proofErr w:type="spellEnd"/>
      <w:r w:rsidRPr="00BF1DC4">
        <w:rPr>
          <w:lang w:val="en-US"/>
        </w:rPr>
        <w:t xml:space="preserve"> text, cat1 text, cat2 text, ...)</w:t>
      </w:r>
    </w:p>
    <w:p w14:paraId="77D5D81F" w14:textId="77777777" w:rsidR="00BF1DC4" w:rsidRPr="00BF1DC4" w:rsidRDefault="00BF1DC4" w:rsidP="00BF1DC4">
      <w:r w:rsidRPr="00BF1DC4">
        <w:t xml:space="preserve">Где:  </w:t>
      </w:r>
    </w:p>
    <w:p w14:paraId="61D114EC" w14:textId="77777777" w:rsidR="00BF1DC4" w:rsidRPr="00BF1DC4" w:rsidRDefault="00BF1DC4" w:rsidP="00C82A05">
      <w:pPr>
        <w:numPr>
          <w:ilvl w:val="0"/>
          <w:numId w:val="11"/>
        </w:numPr>
        <w:jc w:val="both"/>
      </w:pPr>
      <w:proofErr w:type="spellStart"/>
      <w:r w:rsidRPr="00BF1DC4">
        <w:rPr>
          <w:b/>
          <w:bCs/>
        </w:rPr>
        <w:t>source_sql</w:t>
      </w:r>
      <w:proofErr w:type="spellEnd"/>
      <w:r w:rsidRPr="00BF1DC4">
        <w:t> — SQL-запрос, который возвращает три колонки: идентификатор строки, категория, значение;</w:t>
      </w:r>
    </w:p>
    <w:p w14:paraId="2D1C7EB9" w14:textId="77777777" w:rsidR="00BF1DC4" w:rsidRPr="00BF1DC4" w:rsidRDefault="00BF1DC4" w:rsidP="00C82A05">
      <w:pPr>
        <w:numPr>
          <w:ilvl w:val="0"/>
          <w:numId w:val="11"/>
        </w:numPr>
        <w:jc w:val="both"/>
      </w:pPr>
      <w:proofErr w:type="spellStart"/>
      <w:r w:rsidRPr="00BF1DC4">
        <w:rPr>
          <w:b/>
          <w:bCs/>
        </w:rPr>
        <w:t>categories_sql</w:t>
      </w:r>
      <w:proofErr w:type="spellEnd"/>
      <w:r w:rsidRPr="00BF1DC4">
        <w:t> — SQL-запрос, который возвращает уникальные категории в нужном порядке;</w:t>
      </w:r>
    </w:p>
    <w:p w14:paraId="393642A5" w14:textId="77777777" w:rsidR="00BF1DC4" w:rsidRPr="00BF1DC4" w:rsidRDefault="00BF1DC4" w:rsidP="00C82A05">
      <w:pPr>
        <w:numPr>
          <w:ilvl w:val="0"/>
          <w:numId w:val="11"/>
        </w:numPr>
        <w:jc w:val="both"/>
      </w:pPr>
      <w:r w:rsidRPr="00BF1DC4">
        <w:rPr>
          <w:b/>
          <w:bCs/>
        </w:rPr>
        <w:t xml:space="preserve">AS </w:t>
      </w:r>
      <w:proofErr w:type="spellStart"/>
      <w:r w:rsidRPr="00BF1DC4">
        <w:rPr>
          <w:b/>
          <w:bCs/>
        </w:rPr>
        <w:t>ct</w:t>
      </w:r>
      <w:proofErr w:type="spellEnd"/>
      <w:r w:rsidRPr="00BF1DC4">
        <w:rPr>
          <w:b/>
          <w:bCs/>
        </w:rPr>
        <w:t xml:space="preserve"> (...)</w:t>
      </w:r>
      <w:r w:rsidRPr="00BF1DC4">
        <w:t> — определение структуры результирующей таблицы.</w:t>
      </w:r>
    </w:p>
    <w:p w14:paraId="71A779B2" w14:textId="77777777" w:rsidR="00BF1DC4" w:rsidRPr="00BF1DC4" w:rsidRDefault="00BF1DC4" w:rsidP="00BF1DC4">
      <w:r w:rsidRPr="00BF1DC4">
        <w:rPr>
          <w:b/>
          <w:bCs/>
        </w:rPr>
        <w:t>Особенности</w:t>
      </w:r>
      <w:r w:rsidRPr="00BF1DC4">
        <w:t>:</w:t>
      </w:r>
    </w:p>
    <w:p w14:paraId="40F4A5FD" w14:textId="77777777" w:rsidR="00BF1DC4" w:rsidRPr="00BF1DC4" w:rsidRDefault="00BF1DC4" w:rsidP="00BF1DC4">
      <w:pPr>
        <w:numPr>
          <w:ilvl w:val="0"/>
          <w:numId w:val="12"/>
        </w:numPr>
      </w:pPr>
      <w:r w:rsidRPr="00BF1DC4">
        <w:t xml:space="preserve">Функция выдаёт одну выходную строку для каждой последовательной группы с одним значением </w:t>
      </w:r>
      <w:proofErr w:type="spellStart"/>
      <w:r w:rsidRPr="00BF1DC4">
        <w:t>row_name</w:t>
      </w:r>
      <w:proofErr w:type="spellEnd"/>
      <w:r w:rsidRPr="00BF1DC4">
        <w:t>.</w:t>
      </w:r>
    </w:p>
    <w:p w14:paraId="0490AC5C" w14:textId="77777777" w:rsidR="00BF1DC4" w:rsidRPr="00BF1DC4" w:rsidRDefault="00BF1DC4" w:rsidP="00BF1DC4">
      <w:pPr>
        <w:numPr>
          <w:ilvl w:val="0"/>
          <w:numId w:val="12"/>
        </w:numPr>
      </w:pPr>
      <w:r w:rsidRPr="00BF1DC4">
        <w:t xml:space="preserve">Заполняет столбцы значений слева направо полями </w:t>
      </w:r>
      <w:proofErr w:type="spellStart"/>
      <w:r w:rsidRPr="00BF1DC4">
        <w:t>value</w:t>
      </w:r>
      <w:proofErr w:type="spellEnd"/>
      <w:r w:rsidRPr="00BF1DC4">
        <w:t xml:space="preserve"> из этих строк.</w:t>
      </w:r>
    </w:p>
    <w:p w14:paraId="3D3109E8" w14:textId="77777777" w:rsidR="00BF1DC4" w:rsidRPr="00BF1DC4" w:rsidRDefault="00BF1DC4" w:rsidP="00BF1DC4">
      <w:pPr>
        <w:numPr>
          <w:ilvl w:val="0"/>
          <w:numId w:val="12"/>
        </w:numPr>
      </w:pPr>
      <w:r w:rsidRPr="00BF1DC4">
        <w:t>Если в группе оказывается меньше строк, чем выходных столбцов значений, дополнительные столбцы принимают значения NULL; если же строк оказывается больше, лишние строки игнорируются.</w:t>
      </w:r>
    </w:p>
    <w:p w14:paraId="07EB7C39" w14:textId="77777777" w:rsidR="00C82A05" w:rsidRDefault="00C82A05" w:rsidP="00BF1DC4">
      <w:pPr>
        <w:rPr>
          <w:b/>
          <w:bCs/>
        </w:rPr>
      </w:pPr>
    </w:p>
    <w:p w14:paraId="10313006" w14:textId="18B58CE9" w:rsidR="00BF1DC4" w:rsidRPr="00BF1DC4" w:rsidRDefault="00BF1DC4" w:rsidP="00BF1DC4">
      <w:pPr>
        <w:rPr>
          <w:b/>
          <w:bCs/>
        </w:rPr>
      </w:pPr>
      <w:r w:rsidRPr="00BF1DC4">
        <w:rPr>
          <w:b/>
          <w:bCs/>
        </w:rPr>
        <w:t>Пример использования</w:t>
      </w:r>
    </w:p>
    <w:p w14:paraId="17514353" w14:textId="78420B39" w:rsidR="00BF1DC4" w:rsidRDefault="00BF1DC4" w:rsidP="00BF1DC4">
      <w:pPr>
        <w:rPr>
          <w:lang w:val="en-US"/>
        </w:rPr>
      </w:pPr>
      <w:r w:rsidRPr="00BF1DC4">
        <w:t xml:space="preserve">Например, функция </w:t>
      </w:r>
      <w:proofErr w:type="spellStart"/>
      <w:r w:rsidRPr="00BF1DC4">
        <w:t>crosstab</w:t>
      </w:r>
      <w:proofErr w:type="spellEnd"/>
      <w:r w:rsidRPr="00BF1DC4">
        <w:t xml:space="preserve"> может использоваться для динамического преобразования значений в столбце </w:t>
      </w:r>
      <w:proofErr w:type="spellStart"/>
      <w:r w:rsidRPr="00BF1DC4">
        <w:t>dept</w:t>
      </w:r>
      <w:proofErr w:type="spellEnd"/>
      <w:r w:rsidRPr="00BF1DC4">
        <w:t xml:space="preserve"> в столбцы. В запросе первый запрос возвращает значения </w:t>
      </w:r>
      <w:proofErr w:type="spellStart"/>
      <w:r w:rsidRPr="00BF1DC4">
        <w:t>empid</w:t>
      </w:r>
      <w:proofErr w:type="spellEnd"/>
      <w:r w:rsidRPr="00BF1DC4">
        <w:t xml:space="preserve">, </w:t>
      </w:r>
      <w:proofErr w:type="spellStart"/>
      <w:r w:rsidRPr="00BF1DC4">
        <w:t>dept</w:t>
      </w:r>
      <w:proofErr w:type="spellEnd"/>
      <w:r w:rsidRPr="00BF1DC4">
        <w:t xml:space="preserve"> и </w:t>
      </w:r>
      <w:proofErr w:type="spellStart"/>
      <w:r w:rsidRPr="00BF1DC4">
        <w:t>name</w:t>
      </w:r>
      <w:proofErr w:type="spellEnd"/>
      <w:r w:rsidRPr="00BF1DC4">
        <w:t>, а второй — уникальные отделы (Sales и Accounting).</w:t>
      </w:r>
      <w:r w:rsidRPr="00BF1DC4">
        <w:br/>
      </w:r>
      <w:r w:rsidRPr="00BF1DC4">
        <w:rPr>
          <w:lang w:val="en-US"/>
        </w:rPr>
        <w:t xml:space="preserve">SELECT * FROM </w:t>
      </w:r>
      <w:proofErr w:type="gramStart"/>
      <w:r w:rsidRPr="00BF1DC4">
        <w:rPr>
          <w:lang w:val="en-US"/>
        </w:rPr>
        <w:t>crosstab( '</w:t>
      </w:r>
      <w:proofErr w:type="gramEnd"/>
      <w:r w:rsidRPr="00BF1DC4">
        <w:rPr>
          <w:lang w:val="en-US"/>
        </w:rPr>
        <w:t>SELECT empid, dept, name FROM Employee ORDER BY 1,2', 'SELECT DISTINCT dept FROM Employee ORDER BY 1</w:t>
      </w:r>
      <w:proofErr w:type="gramStart"/>
      <w:r w:rsidRPr="00BF1DC4">
        <w:rPr>
          <w:lang w:val="en-US"/>
        </w:rPr>
        <w:t>' )</w:t>
      </w:r>
      <w:proofErr w:type="gramEnd"/>
      <w:r w:rsidRPr="00BF1DC4">
        <w:rPr>
          <w:lang w:val="en-US"/>
        </w:rPr>
        <w:t xml:space="preserve"> AS </w:t>
      </w:r>
      <w:proofErr w:type="spellStart"/>
      <w:proofErr w:type="gramStart"/>
      <w:r w:rsidRPr="00BF1DC4">
        <w:rPr>
          <w:lang w:val="en-US"/>
        </w:rPr>
        <w:t>ct</w:t>
      </w:r>
      <w:proofErr w:type="spellEnd"/>
      <w:r w:rsidRPr="00BF1DC4">
        <w:rPr>
          <w:lang w:val="en-US"/>
        </w:rPr>
        <w:t>(</w:t>
      </w:r>
      <w:proofErr w:type="gramEnd"/>
      <w:r w:rsidRPr="00BF1DC4">
        <w:rPr>
          <w:lang w:val="en-US"/>
        </w:rPr>
        <w:t xml:space="preserve">empid int, Sales </w:t>
      </w:r>
      <w:proofErr w:type="gramStart"/>
      <w:r w:rsidRPr="00BF1DC4">
        <w:rPr>
          <w:lang w:val="en-US"/>
        </w:rPr>
        <w:t>VARCHAR(</w:t>
      </w:r>
      <w:proofErr w:type="gramEnd"/>
      <w:r w:rsidRPr="00BF1DC4">
        <w:rPr>
          <w:lang w:val="en-US"/>
        </w:rPr>
        <w:t xml:space="preserve">50), Accounting </w:t>
      </w:r>
      <w:proofErr w:type="gramStart"/>
      <w:r w:rsidRPr="00BF1DC4">
        <w:rPr>
          <w:lang w:val="en-US"/>
        </w:rPr>
        <w:t>VARCHAR(</w:t>
      </w:r>
      <w:proofErr w:type="gramEnd"/>
      <w:r w:rsidRPr="00BF1DC4">
        <w:rPr>
          <w:lang w:val="en-US"/>
        </w:rPr>
        <w:t>50))</w:t>
      </w:r>
      <w:r w:rsidR="000A3C1F">
        <w:rPr>
          <w:lang w:val="en-US"/>
        </w:rPr>
        <w:t>.</w:t>
      </w:r>
    </w:p>
    <w:p w14:paraId="23907CF4" w14:textId="5605E1B0" w:rsidR="00BF1DC4" w:rsidRPr="00BF1DC4" w:rsidRDefault="00BF1DC4" w:rsidP="00BF1DC4">
      <w:r w:rsidRPr="00BF1DC4">
        <w:rPr>
          <w:b/>
          <w:bCs/>
        </w:rPr>
        <w:t>Важно</w:t>
      </w:r>
      <w:r w:rsidRPr="00BF1DC4">
        <w:t xml:space="preserve">: порядок сортировки в ORDER BY должен быть правильным, так как функция </w:t>
      </w:r>
      <w:proofErr w:type="spellStart"/>
      <w:r w:rsidRPr="00BF1DC4">
        <w:t>crosstab</w:t>
      </w:r>
      <w:proofErr w:type="spellEnd"/>
      <w:r w:rsidRPr="00BF1DC4">
        <w:t xml:space="preserve"> зависит от правильного порядка для работы. </w:t>
      </w:r>
    </w:p>
    <w:p w14:paraId="1E6F5CC4" w14:textId="433D940F" w:rsidR="003343EE" w:rsidRDefault="003343EE" w:rsidP="003343EE">
      <w:pPr>
        <w:autoSpaceDE w:val="0"/>
        <w:autoSpaceDN w:val="0"/>
        <w:adjustRightInd w:val="0"/>
        <w:contextualSpacing/>
        <w:jc w:val="both"/>
      </w:pPr>
      <w:r>
        <w:lastRenderedPageBreak/>
        <w:t>Пример</w:t>
      </w:r>
    </w:p>
    <w:p w14:paraId="710974E7" w14:textId="3EF784E3" w:rsidR="003343EE" w:rsidRDefault="003343EE" w:rsidP="003343EE">
      <w:pPr>
        <w:autoSpaceDE w:val="0"/>
        <w:autoSpaceDN w:val="0"/>
        <w:adjustRightInd w:val="0"/>
        <w:contextualSpacing/>
        <w:jc w:val="both"/>
      </w:pPr>
      <w:r w:rsidRPr="003343EE">
        <w:rPr>
          <w:noProof/>
        </w:rPr>
        <w:drawing>
          <wp:inline distT="0" distB="0" distL="0" distR="0" wp14:anchorId="38B1C3B2" wp14:editId="5142E83D">
            <wp:extent cx="5879939" cy="6224377"/>
            <wp:effectExtent l="0" t="0" r="6985" b="5080"/>
            <wp:docPr id="920325645" name="Рисунок 1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325645" name="Рисунок 1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92314" cy="623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B0E42" w14:textId="77777777" w:rsidR="003343EE" w:rsidRDefault="003343EE" w:rsidP="00990101">
      <w:pPr>
        <w:autoSpaceDE w:val="0"/>
        <w:autoSpaceDN w:val="0"/>
        <w:adjustRightInd w:val="0"/>
        <w:ind w:firstLine="709"/>
        <w:contextualSpacing/>
        <w:jc w:val="both"/>
      </w:pPr>
    </w:p>
    <w:p w14:paraId="7B43B118" w14:textId="77777777" w:rsidR="00111D92" w:rsidRDefault="00111D92">
      <w:r>
        <w:br w:type="page"/>
      </w:r>
    </w:p>
    <w:p w14:paraId="644A40AA" w14:textId="04DBB1E1" w:rsidR="00111D92" w:rsidRDefault="00111D92">
      <w:r>
        <w:lastRenderedPageBreak/>
        <w:t>Пример</w:t>
      </w:r>
    </w:p>
    <w:p w14:paraId="342348E8" w14:textId="0B18867D" w:rsidR="00111D92" w:rsidRDefault="00111D92" w:rsidP="00111D92">
      <w:pPr>
        <w:jc w:val="center"/>
      </w:pPr>
      <w:r w:rsidRPr="00111D92">
        <w:drawing>
          <wp:inline distT="0" distB="0" distL="0" distR="0" wp14:anchorId="46EC0FEC" wp14:editId="4D9D659D">
            <wp:extent cx="5619951" cy="5269117"/>
            <wp:effectExtent l="0" t="0" r="0" b="8255"/>
            <wp:docPr id="37138385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38385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1186" cy="5279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87F85" w14:textId="77777777" w:rsidR="00111D92" w:rsidRDefault="00111D92"/>
    <w:p w14:paraId="55F1FEE2" w14:textId="61AADD6E" w:rsidR="00111D92" w:rsidRDefault="00111D92">
      <w:r w:rsidRPr="00111D92">
        <w:drawing>
          <wp:inline distT="0" distB="0" distL="0" distR="0" wp14:anchorId="72FDBBCB" wp14:editId="6B1E6D8E">
            <wp:extent cx="5940425" cy="3587115"/>
            <wp:effectExtent l="0" t="0" r="3175" b="0"/>
            <wp:docPr id="1000644300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44300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5C8E9A3" w14:textId="5D09A453" w:rsidR="003343EE" w:rsidRDefault="003343EE" w:rsidP="000A3C1F">
      <w:pPr>
        <w:pStyle w:val="a3"/>
        <w:keepNext/>
        <w:spacing w:after="0"/>
        <w:ind w:left="0"/>
        <w:jc w:val="both"/>
      </w:pPr>
      <w:r>
        <w:lastRenderedPageBreak/>
        <w:t>Рассмотрим таблицу</w:t>
      </w:r>
    </w:p>
    <w:p w14:paraId="77B7DAAB" w14:textId="77777777" w:rsidR="003343EE" w:rsidRDefault="003343EE" w:rsidP="003343EE">
      <w:pPr>
        <w:pStyle w:val="a3"/>
        <w:spacing w:after="0"/>
        <w:ind w:left="0"/>
        <w:jc w:val="both"/>
      </w:pPr>
      <w:r w:rsidRPr="00D57906">
        <w:rPr>
          <w:noProof/>
        </w:rPr>
        <w:drawing>
          <wp:inline distT="0" distB="0" distL="0" distR="0" wp14:anchorId="12F97DCB" wp14:editId="085B9989">
            <wp:extent cx="5905500" cy="1408967"/>
            <wp:effectExtent l="0" t="0" r="0" b="1270"/>
            <wp:docPr id="614804839" name="Рисунок 1" descr="Изображение выглядит как текст, Шрифт, снимок экран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04839" name="Рисунок 1" descr="Изображение выглядит как текст, Шрифт, снимок экрана, линия&#10;&#10;Автоматически созданное описание"/>
                    <pic:cNvPicPr/>
                  </pic:nvPicPr>
                  <pic:blipFill rotWithShape="1">
                    <a:blip r:embed="rId8"/>
                    <a:srcRect t="11423"/>
                    <a:stretch/>
                  </pic:blipFill>
                  <pic:spPr bwMode="auto">
                    <a:xfrm>
                      <a:off x="0" y="0"/>
                      <a:ext cx="5906324" cy="14091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4CC4C2" w14:textId="77777777" w:rsidR="003343EE" w:rsidRPr="00D57906" w:rsidRDefault="003343EE" w:rsidP="003343EE">
      <w:pPr>
        <w:pStyle w:val="a3"/>
        <w:spacing w:after="0"/>
        <w:ind w:left="0" w:firstLine="708"/>
        <w:jc w:val="both"/>
      </w:pPr>
    </w:p>
    <w:p w14:paraId="13254363" w14:textId="77777777" w:rsidR="003343EE" w:rsidRDefault="003343EE" w:rsidP="003343EE">
      <w:pPr>
        <w:pStyle w:val="a3"/>
        <w:spacing w:after="0"/>
        <w:ind w:left="0" w:firstLine="708"/>
        <w:jc w:val="both"/>
      </w:pPr>
      <w:r>
        <w:t xml:space="preserve">Функция </w:t>
      </w:r>
      <w:proofErr w:type="gramStart"/>
      <w:r w:rsidRPr="00B244FF">
        <w:rPr>
          <w:b/>
          <w:bCs/>
          <w:lang w:val="en-US"/>
        </w:rPr>
        <w:t>grouping</w:t>
      </w:r>
      <w:r w:rsidRPr="00B244FF">
        <w:t>(</w:t>
      </w:r>
      <w:proofErr w:type="gramEnd"/>
      <w:r w:rsidRPr="00B244FF">
        <w:t xml:space="preserve">) – </w:t>
      </w:r>
      <w:r>
        <w:t xml:space="preserve">принимает значение столбца и возвращает значение 1, если значение столбца равно </w:t>
      </w:r>
      <w:r>
        <w:rPr>
          <w:lang w:val="en-US"/>
        </w:rPr>
        <w:t>NULL</w:t>
      </w:r>
      <w:r>
        <w:t>, и 0 в противном случае.</w:t>
      </w:r>
    </w:p>
    <w:p w14:paraId="1796D893" w14:textId="77777777" w:rsidR="003343EE" w:rsidRPr="00D57906" w:rsidRDefault="003343EE" w:rsidP="003343EE">
      <w:pPr>
        <w:pStyle w:val="a3"/>
        <w:spacing w:after="0"/>
        <w:ind w:left="0" w:firstLine="708"/>
        <w:jc w:val="both"/>
      </w:pPr>
      <w:r>
        <w:t xml:space="preserve">Пример </w:t>
      </w:r>
      <w:r w:rsidRPr="00D57906">
        <w:t>запрос</w:t>
      </w:r>
      <w:r>
        <w:t>а</w:t>
      </w:r>
      <w:r w:rsidRPr="00D57906">
        <w:t xml:space="preserve">, в котором будем использовать CASE, </w:t>
      </w:r>
      <w:proofErr w:type="gramStart"/>
      <w:r w:rsidRPr="00D57906">
        <w:t>GROUPING(</w:t>
      </w:r>
      <w:proofErr w:type="gramEnd"/>
      <w:r w:rsidRPr="00D57906">
        <w:t>) и ROLLUP, чтобы получить группировку по бренду и размеру, а также определим, какого рода группировки у нас есть</w:t>
      </w:r>
      <w:r>
        <w:t xml:space="preserve">. </w:t>
      </w:r>
      <w:r w:rsidRPr="00D57906">
        <w:t>Используе</w:t>
      </w:r>
      <w:r>
        <w:t>м</w:t>
      </w:r>
      <w:r w:rsidRPr="00D57906">
        <w:t xml:space="preserve"> CASE для определения типа группировки: итог по всем, итог по размеру, итог по бренду, или данные по единице.</w:t>
      </w:r>
    </w:p>
    <w:p w14:paraId="10FF4E4E" w14:textId="77777777" w:rsidR="003343EE" w:rsidRPr="00D57906" w:rsidRDefault="003343EE" w:rsidP="003343EE">
      <w:pPr>
        <w:pStyle w:val="a3"/>
        <w:spacing w:after="0"/>
        <w:ind w:left="0"/>
        <w:jc w:val="center"/>
      </w:pPr>
      <w:r w:rsidRPr="00D57906">
        <w:rPr>
          <w:noProof/>
        </w:rPr>
        <w:drawing>
          <wp:inline distT="0" distB="0" distL="0" distR="0" wp14:anchorId="3D1DC681" wp14:editId="3A55235F">
            <wp:extent cx="5105400" cy="4217930"/>
            <wp:effectExtent l="0" t="0" r="0" b="0"/>
            <wp:docPr id="1657399163" name="Рисунок 1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399163" name="Рисунок 1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0472" cy="42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BC414" w14:textId="77777777" w:rsidR="003343EE" w:rsidRPr="00B244FF" w:rsidRDefault="003343EE" w:rsidP="003343EE">
      <w:pPr>
        <w:pStyle w:val="a3"/>
        <w:spacing w:after="0"/>
        <w:ind w:left="0" w:firstLine="708"/>
        <w:jc w:val="both"/>
      </w:pPr>
      <w:r>
        <w:t xml:space="preserve">Оператор </w:t>
      </w:r>
      <w:r w:rsidRPr="00B244FF">
        <w:rPr>
          <w:b/>
          <w:bCs/>
          <w:lang w:val="en-US"/>
        </w:rPr>
        <w:t>Group</w:t>
      </w:r>
      <w:r w:rsidRPr="00B244FF">
        <w:rPr>
          <w:b/>
          <w:bCs/>
        </w:rPr>
        <w:t xml:space="preserve"> </w:t>
      </w:r>
      <w:r w:rsidRPr="00B244FF">
        <w:rPr>
          <w:b/>
          <w:bCs/>
          <w:lang w:val="en-US"/>
        </w:rPr>
        <w:t>by</w:t>
      </w:r>
      <w:r w:rsidRPr="00B244FF">
        <w:rPr>
          <w:b/>
          <w:bCs/>
        </w:rPr>
        <w:t xml:space="preserve"> </w:t>
      </w:r>
      <w:r w:rsidRPr="00B244FF">
        <w:rPr>
          <w:b/>
          <w:bCs/>
          <w:lang w:val="en-US"/>
        </w:rPr>
        <w:t>cube</w:t>
      </w:r>
    </w:p>
    <w:p w14:paraId="1A4E0085" w14:textId="77777777" w:rsidR="003343EE" w:rsidRDefault="003343EE" w:rsidP="003343EE">
      <w:pPr>
        <w:pStyle w:val="a3"/>
        <w:spacing w:after="0"/>
        <w:ind w:left="0" w:firstLine="708"/>
        <w:jc w:val="both"/>
      </w:pPr>
      <w:r>
        <w:t>Возвращает предварительные итоги для всех комбинаций столбцов и строку с общим итогом</w:t>
      </w:r>
    </w:p>
    <w:p w14:paraId="3D76AC35" w14:textId="77777777" w:rsidR="003343EE" w:rsidRDefault="003343EE" w:rsidP="003343EE">
      <w:pPr>
        <w:pStyle w:val="a3"/>
        <w:spacing w:after="0"/>
        <w:ind w:left="0" w:firstLine="708"/>
        <w:jc w:val="both"/>
        <w:rPr>
          <w:lang w:val="en-US"/>
        </w:rPr>
      </w:pPr>
      <w:r>
        <w:rPr>
          <w:lang w:val="en-US"/>
        </w:rPr>
        <w:t>Group</w:t>
      </w:r>
      <w:r w:rsidRPr="00B244FF">
        <w:rPr>
          <w:lang w:val="en-US"/>
        </w:rPr>
        <w:t xml:space="preserve"> </w:t>
      </w:r>
      <w:r>
        <w:rPr>
          <w:lang w:val="en-US"/>
        </w:rPr>
        <w:t>by</w:t>
      </w:r>
      <w:r w:rsidRPr="00B244FF">
        <w:rPr>
          <w:lang w:val="en-US"/>
        </w:rPr>
        <w:t xml:space="preserve"> </w:t>
      </w:r>
      <w:r>
        <w:rPr>
          <w:lang w:val="en-US"/>
        </w:rPr>
        <w:t>cube</w:t>
      </w:r>
      <w:r w:rsidRPr="00B244FF">
        <w:rPr>
          <w:lang w:val="en-US"/>
        </w:rPr>
        <w:t xml:space="preserve"> </w:t>
      </w:r>
      <w:r>
        <w:rPr>
          <w:lang w:val="en-US"/>
        </w:rPr>
        <w:t>{</w:t>
      </w:r>
      <w:r>
        <w:t>список</w:t>
      </w:r>
      <w:r w:rsidRPr="00B244FF">
        <w:rPr>
          <w:lang w:val="en-US"/>
        </w:rPr>
        <w:t xml:space="preserve"> </w:t>
      </w:r>
      <w:r>
        <w:t>столбцов</w:t>
      </w:r>
      <w:r>
        <w:rPr>
          <w:lang w:val="en-US"/>
        </w:rPr>
        <w:t>}</w:t>
      </w:r>
    </w:p>
    <w:p w14:paraId="0CB94872" w14:textId="77777777" w:rsidR="003343EE" w:rsidRDefault="003343EE" w:rsidP="00C82A05">
      <w:pPr>
        <w:pStyle w:val="a3"/>
        <w:spacing w:after="0"/>
        <w:jc w:val="center"/>
      </w:pPr>
      <w:r w:rsidRPr="005B7AC5">
        <w:rPr>
          <w:noProof/>
        </w:rPr>
        <w:lastRenderedPageBreak/>
        <w:drawing>
          <wp:inline distT="0" distB="0" distL="0" distR="0" wp14:anchorId="6F3ACB8D" wp14:editId="39E0CC36">
            <wp:extent cx="4791219" cy="4211396"/>
            <wp:effectExtent l="0" t="0" r="9525" b="0"/>
            <wp:docPr id="584452640" name="Рисунок 1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452640" name="Рисунок 1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8352" cy="422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CF310" w14:textId="77777777" w:rsidR="003343EE" w:rsidRDefault="003343EE" w:rsidP="003343EE">
      <w:pPr>
        <w:pStyle w:val="a3"/>
        <w:spacing w:after="0"/>
        <w:ind w:left="0" w:firstLine="708"/>
        <w:jc w:val="both"/>
      </w:pPr>
      <w:r>
        <w:t>З</w:t>
      </w:r>
      <w:r w:rsidRPr="005B7AC5">
        <w:t>апрос</w:t>
      </w:r>
      <w:r>
        <w:t xml:space="preserve"> выше применяет </w:t>
      </w:r>
      <w:r w:rsidRPr="005B7AC5">
        <w:t>GROUP BY CUBE, чтобы получить больше комбинаций для группировки</w:t>
      </w:r>
      <w:r>
        <w:t>.</w:t>
      </w:r>
    </w:p>
    <w:p w14:paraId="60A588BF" w14:textId="77777777" w:rsidR="003343EE" w:rsidRPr="005B7AC5" w:rsidRDefault="003343EE" w:rsidP="003343EE">
      <w:pPr>
        <w:pStyle w:val="a3"/>
        <w:spacing w:after="0"/>
        <w:ind w:left="0" w:firstLine="708"/>
        <w:jc w:val="both"/>
      </w:pPr>
      <w:r>
        <w:t xml:space="preserve">Данный запрос использует CUBE для создания возможных комбинаций агрегирования по </w:t>
      </w:r>
      <w:proofErr w:type="spellStart"/>
      <w:r>
        <w:t>brand</w:t>
      </w:r>
      <w:proofErr w:type="spellEnd"/>
      <w:r>
        <w:t xml:space="preserve"> и </w:t>
      </w:r>
      <w:proofErr w:type="spellStart"/>
      <w:r>
        <w:t>size</w:t>
      </w:r>
      <w:proofErr w:type="spellEnd"/>
      <w:r>
        <w:t>, включая итоговые строки, подсчитывает общие продажи для каждой группы, определяет тип группировки с помощью CASE.</w:t>
      </w:r>
    </w:p>
    <w:p w14:paraId="497C02B8" w14:textId="77777777" w:rsidR="003343EE" w:rsidRPr="005B7AC5" w:rsidRDefault="003343EE" w:rsidP="003343EE">
      <w:pPr>
        <w:pStyle w:val="a3"/>
        <w:spacing w:after="0"/>
        <w:ind w:left="0" w:firstLine="708"/>
        <w:jc w:val="both"/>
      </w:pPr>
    </w:p>
    <w:p w14:paraId="358125EF" w14:textId="77777777" w:rsidR="003343EE" w:rsidRPr="00884BE3" w:rsidRDefault="003343EE" w:rsidP="003343EE">
      <w:pPr>
        <w:pStyle w:val="a3"/>
        <w:spacing w:after="0"/>
        <w:ind w:left="0" w:firstLine="708"/>
        <w:jc w:val="both"/>
      </w:pPr>
      <w:r>
        <w:t>Оператор</w:t>
      </w:r>
      <w:r w:rsidRPr="00884BE3">
        <w:t xml:space="preserve"> </w:t>
      </w:r>
      <w:r w:rsidRPr="00B244FF">
        <w:rPr>
          <w:b/>
          <w:bCs/>
          <w:lang w:val="en-US"/>
        </w:rPr>
        <w:t>Group</w:t>
      </w:r>
      <w:r w:rsidRPr="00884BE3">
        <w:rPr>
          <w:b/>
          <w:bCs/>
        </w:rPr>
        <w:t xml:space="preserve"> </w:t>
      </w:r>
      <w:r w:rsidRPr="00B244FF">
        <w:rPr>
          <w:b/>
          <w:bCs/>
          <w:lang w:val="en-US"/>
        </w:rPr>
        <w:t>by</w:t>
      </w:r>
      <w:r w:rsidRPr="00884BE3">
        <w:rPr>
          <w:b/>
          <w:bCs/>
        </w:rPr>
        <w:t xml:space="preserve"> </w:t>
      </w:r>
      <w:r>
        <w:rPr>
          <w:b/>
          <w:bCs/>
          <w:lang w:val="en-US"/>
        </w:rPr>
        <w:t>grouping</w:t>
      </w:r>
      <w:r w:rsidRPr="00884BE3">
        <w:rPr>
          <w:b/>
          <w:bCs/>
        </w:rPr>
        <w:t xml:space="preserve"> </w:t>
      </w:r>
      <w:r>
        <w:rPr>
          <w:b/>
          <w:bCs/>
          <w:lang w:val="en-US"/>
        </w:rPr>
        <w:t>sets</w:t>
      </w:r>
    </w:p>
    <w:p w14:paraId="36991A8A" w14:textId="77777777" w:rsidR="003343EE" w:rsidRDefault="003343EE" w:rsidP="003343EE">
      <w:pPr>
        <w:pStyle w:val="a3"/>
        <w:spacing w:after="0"/>
        <w:ind w:left="0" w:firstLine="708"/>
        <w:jc w:val="both"/>
      </w:pPr>
      <w:r>
        <w:t>Используется для вывода строк с промежуточными итогами</w:t>
      </w:r>
    </w:p>
    <w:p w14:paraId="2A9BFC5F" w14:textId="77777777" w:rsidR="003343EE" w:rsidRDefault="003343EE" w:rsidP="003343EE">
      <w:pPr>
        <w:pStyle w:val="a3"/>
        <w:spacing w:after="0"/>
        <w:ind w:left="0" w:firstLine="708"/>
        <w:jc w:val="both"/>
      </w:pPr>
      <w:r>
        <w:t>О</w:t>
      </w:r>
      <w:r w:rsidRPr="00F4201F">
        <w:t>перации группировки возможны с концепцией </w:t>
      </w:r>
      <w:r w:rsidRPr="00F4201F">
        <w:rPr>
          <w:i/>
          <w:iCs/>
        </w:rPr>
        <w:t>наборов группирования</w:t>
      </w:r>
      <w:r w:rsidRPr="00F4201F">
        <w:t>. Данные, выбранные предложениями FROM и WHERE, группируются отдельно для каждого заданного набора группирования, затем для каждой группы вычисляются агрегатные функции как для простых предложений GROUP BY, и в конце возвращаются результаты</w:t>
      </w:r>
      <w:r>
        <w:t>.</w:t>
      </w:r>
    </w:p>
    <w:p w14:paraId="3D2D92FE" w14:textId="77777777" w:rsidR="003343EE" w:rsidRDefault="003343EE" w:rsidP="003343EE">
      <w:pPr>
        <w:pStyle w:val="a3"/>
        <w:spacing w:after="0"/>
        <w:ind w:left="0" w:firstLine="708"/>
        <w:jc w:val="both"/>
      </w:pPr>
    </w:p>
    <w:p w14:paraId="186CE2E2" w14:textId="77777777" w:rsidR="003343EE" w:rsidRDefault="003343EE" w:rsidP="003343EE">
      <w:pPr>
        <w:pStyle w:val="a3"/>
        <w:spacing w:after="0"/>
        <w:ind w:left="0"/>
        <w:jc w:val="both"/>
      </w:pPr>
      <w:r w:rsidRPr="00F4201F">
        <w:rPr>
          <w:noProof/>
        </w:rPr>
        <w:drawing>
          <wp:inline distT="0" distB="0" distL="0" distR="0" wp14:anchorId="36274D50" wp14:editId="1CCDC93C">
            <wp:extent cx="5939790" cy="2029997"/>
            <wp:effectExtent l="0" t="0" r="3810" b="8890"/>
            <wp:docPr id="1229687929" name="Рисунок 1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687929" name="Рисунок 1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 rotWithShape="1">
                    <a:blip r:embed="rId11"/>
                    <a:srcRect t="40832"/>
                    <a:stretch/>
                  </pic:blipFill>
                  <pic:spPr bwMode="auto">
                    <a:xfrm>
                      <a:off x="0" y="0"/>
                      <a:ext cx="5939790" cy="20299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48ABF4" w14:textId="77777777" w:rsidR="003343EE" w:rsidRPr="00B244FF" w:rsidRDefault="003343EE" w:rsidP="003343EE">
      <w:pPr>
        <w:pStyle w:val="a3"/>
        <w:spacing w:after="0"/>
        <w:ind w:left="0" w:firstLine="708"/>
        <w:jc w:val="both"/>
      </w:pPr>
    </w:p>
    <w:p w14:paraId="10C3776A" w14:textId="77777777" w:rsidR="003343EE" w:rsidRPr="00990101" w:rsidRDefault="003343EE" w:rsidP="00990101">
      <w:pPr>
        <w:autoSpaceDE w:val="0"/>
        <w:autoSpaceDN w:val="0"/>
        <w:adjustRightInd w:val="0"/>
        <w:ind w:firstLine="709"/>
        <w:contextualSpacing/>
        <w:jc w:val="both"/>
      </w:pPr>
    </w:p>
    <w:p w14:paraId="72F8801B" w14:textId="77777777" w:rsidR="00B91121" w:rsidRPr="00222D43" w:rsidRDefault="00B91121" w:rsidP="008868E4">
      <w:pPr>
        <w:pStyle w:val="a5"/>
        <w:keepNext/>
        <w:pageBreakBefore/>
        <w:numPr>
          <w:ilvl w:val="0"/>
          <w:numId w:val="2"/>
        </w:numPr>
        <w:ind w:left="357" w:hanging="357"/>
        <w:jc w:val="both"/>
        <w:rPr>
          <w:u w:val="single"/>
        </w:rPr>
      </w:pPr>
      <w:r w:rsidRPr="00222D43">
        <w:rPr>
          <w:u w:val="single"/>
        </w:rPr>
        <w:lastRenderedPageBreak/>
        <w:t xml:space="preserve">Практические указания: </w:t>
      </w:r>
    </w:p>
    <w:p w14:paraId="09047F4B" w14:textId="3029E29C" w:rsidR="00B91121" w:rsidRDefault="00B91121" w:rsidP="00B91121">
      <w:pPr>
        <w:ind w:firstLine="709"/>
        <w:jc w:val="both"/>
      </w:pPr>
    </w:p>
    <w:p w14:paraId="10966A3B" w14:textId="052CE5F1" w:rsidR="00C41E12" w:rsidRDefault="00C41E12" w:rsidP="00990101">
      <w:pPr>
        <w:pStyle w:val="a5"/>
        <w:numPr>
          <w:ilvl w:val="1"/>
          <w:numId w:val="2"/>
        </w:numPr>
        <w:jc w:val="both"/>
        <w:rPr>
          <w:b/>
          <w:bCs/>
        </w:rPr>
      </w:pPr>
      <w:r w:rsidRPr="00C41E12">
        <w:rPr>
          <w:b/>
          <w:bCs/>
        </w:rPr>
        <w:t xml:space="preserve">Группировка </w:t>
      </w:r>
      <w:r>
        <w:rPr>
          <w:b/>
          <w:bCs/>
        </w:rPr>
        <w:t>по одному и нескольким полям, подведите итоги</w:t>
      </w:r>
    </w:p>
    <w:p w14:paraId="1EC08336" w14:textId="401EF2DD" w:rsidR="00C41E12" w:rsidRDefault="00C41E12" w:rsidP="00C41E12">
      <w:pPr>
        <w:pStyle w:val="a5"/>
        <w:numPr>
          <w:ilvl w:val="2"/>
          <w:numId w:val="2"/>
        </w:numPr>
        <w:jc w:val="both"/>
      </w:pPr>
      <w:r>
        <w:t>Вывести с</w:t>
      </w:r>
      <w:r w:rsidRPr="00C41E12">
        <w:t>писок авторов с количеством написанных книг</w:t>
      </w:r>
      <w:r w:rsidR="0055289E">
        <w:t xml:space="preserve"> и итоговым значением, подписанным как Всего</w:t>
      </w:r>
      <w:r w:rsidR="000A3C1F">
        <w:t>.</w:t>
      </w:r>
    </w:p>
    <w:p w14:paraId="36491735" w14:textId="220A010A" w:rsidR="00C41E12" w:rsidRDefault="003343EE" w:rsidP="00C41E12">
      <w:pPr>
        <w:pStyle w:val="a5"/>
        <w:numPr>
          <w:ilvl w:val="2"/>
          <w:numId w:val="2"/>
        </w:numPr>
        <w:jc w:val="both"/>
      </w:pPr>
      <w:r>
        <w:t>По каждому изданию книги найдите среднюю стоимость</w:t>
      </w:r>
      <w:r w:rsidR="0055289E">
        <w:t xml:space="preserve"> и общую среднюю стоимость</w:t>
      </w:r>
      <w:r w:rsidR="000A3C1F">
        <w:t>.</w:t>
      </w:r>
    </w:p>
    <w:p w14:paraId="55B96811" w14:textId="6BE27789" w:rsidR="003343EE" w:rsidRPr="006A3C50" w:rsidRDefault="003343EE" w:rsidP="003343EE">
      <w:pPr>
        <w:pStyle w:val="a5"/>
        <w:numPr>
          <w:ilvl w:val="2"/>
          <w:numId w:val="2"/>
        </w:numPr>
        <w:jc w:val="both"/>
      </w:pPr>
      <w:r>
        <w:t>(</w:t>
      </w:r>
      <w:r w:rsidRPr="00E81E50">
        <w:rPr>
          <w:b/>
          <w:bCs/>
          <w:lang w:val="en-US"/>
        </w:rPr>
        <w:t>grouping</w:t>
      </w:r>
      <w:r>
        <w:t>)</w:t>
      </w:r>
      <w:r w:rsidRPr="006A3C50">
        <w:t xml:space="preserve"> </w:t>
      </w:r>
      <w:r w:rsidRPr="00A74263">
        <w:rPr>
          <w:color w:val="000000"/>
        </w:rPr>
        <w:t>Найти</w:t>
      </w:r>
      <w:r>
        <w:t xml:space="preserve"> с</w:t>
      </w:r>
      <w:r w:rsidRPr="006A3C50">
        <w:t xml:space="preserve">колько </w:t>
      </w:r>
      <w:r>
        <w:t xml:space="preserve">книг каждому жанру у </w:t>
      </w:r>
      <w:r w:rsidRPr="006A3C50">
        <w:t>кажд</w:t>
      </w:r>
      <w:r>
        <w:t>ого автора.</w:t>
      </w:r>
    </w:p>
    <w:p w14:paraId="44DA2DB7" w14:textId="6A10BA1F" w:rsidR="003343EE" w:rsidRPr="006A3C50" w:rsidRDefault="003343EE" w:rsidP="003343EE">
      <w:pPr>
        <w:pStyle w:val="a5"/>
        <w:numPr>
          <w:ilvl w:val="2"/>
          <w:numId w:val="2"/>
        </w:numPr>
        <w:jc w:val="both"/>
      </w:pPr>
      <w:r w:rsidRPr="006A3C50">
        <w:t>(</w:t>
      </w:r>
      <w:r w:rsidRPr="00E81E50">
        <w:rPr>
          <w:b/>
          <w:bCs/>
          <w:lang w:val="en-US"/>
        </w:rPr>
        <w:t>group</w:t>
      </w:r>
      <w:r w:rsidRPr="00E81E50">
        <w:rPr>
          <w:b/>
          <w:bCs/>
        </w:rPr>
        <w:t xml:space="preserve"> </w:t>
      </w:r>
      <w:r w:rsidRPr="00E81E50">
        <w:rPr>
          <w:b/>
          <w:bCs/>
          <w:lang w:val="en-US"/>
        </w:rPr>
        <w:t>by</w:t>
      </w:r>
      <w:r w:rsidRPr="00E81E50">
        <w:rPr>
          <w:b/>
          <w:bCs/>
        </w:rPr>
        <w:t xml:space="preserve"> </w:t>
      </w:r>
      <w:r w:rsidRPr="00E81E50">
        <w:rPr>
          <w:b/>
          <w:bCs/>
          <w:lang w:val="en-US"/>
        </w:rPr>
        <w:t>cube</w:t>
      </w:r>
      <w:proofErr w:type="gramStart"/>
      <w:r w:rsidRPr="006A3C50">
        <w:t>)</w:t>
      </w:r>
      <w:proofErr w:type="gramEnd"/>
      <w:r>
        <w:t xml:space="preserve"> </w:t>
      </w:r>
      <w:r w:rsidRPr="00A74263">
        <w:rPr>
          <w:color w:val="000000"/>
        </w:rPr>
        <w:t>Найти</w:t>
      </w:r>
      <w:r>
        <w:t xml:space="preserve"> с</w:t>
      </w:r>
      <w:r w:rsidRPr="006A3C50">
        <w:t xml:space="preserve">колько </w:t>
      </w:r>
      <w:r>
        <w:t>книг взято пользователем каждого автора.</w:t>
      </w:r>
    </w:p>
    <w:p w14:paraId="0118A1A5" w14:textId="7E345E44" w:rsidR="003343EE" w:rsidRDefault="003343EE" w:rsidP="003343EE">
      <w:pPr>
        <w:pStyle w:val="a5"/>
        <w:numPr>
          <w:ilvl w:val="2"/>
          <w:numId w:val="2"/>
        </w:numPr>
        <w:jc w:val="both"/>
      </w:pPr>
      <w:r w:rsidRPr="006A3C50">
        <w:t>(</w:t>
      </w:r>
      <w:r w:rsidRPr="00E81E50">
        <w:rPr>
          <w:b/>
          <w:bCs/>
          <w:lang w:val="en-US"/>
        </w:rPr>
        <w:t>group</w:t>
      </w:r>
      <w:r w:rsidRPr="00E81E50">
        <w:rPr>
          <w:b/>
          <w:bCs/>
        </w:rPr>
        <w:t xml:space="preserve"> </w:t>
      </w:r>
      <w:r w:rsidRPr="00E81E50">
        <w:rPr>
          <w:b/>
          <w:bCs/>
          <w:lang w:val="en-US"/>
        </w:rPr>
        <w:t>by</w:t>
      </w:r>
      <w:r w:rsidRPr="00E81E50">
        <w:rPr>
          <w:b/>
          <w:bCs/>
        </w:rPr>
        <w:t xml:space="preserve"> </w:t>
      </w:r>
      <w:r w:rsidRPr="00E81E50">
        <w:rPr>
          <w:b/>
          <w:bCs/>
          <w:lang w:val="en-US"/>
        </w:rPr>
        <w:t>grouping</w:t>
      </w:r>
      <w:r w:rsidRPr="00E81E50">
        <w:rPr>
          <w:b/>
          <w:bCs/>
        </w:rPr>
        <w:t xml:space="preserve"> </w:t>
      </w:r>
      <w:r w:rsidRPr="00E81E50">
        <w:rPr>
          <w:b/>
          <w:bCs/>
          <w:lang w:val="en-US"/>
        </w:rPr>
        <w:t>sets</w:t>
      </w:r>
      <w:proofErr w:type="gramStart"/>
      <w:r w:rsidRPr="006A3C50">
        <w:t>)</w:t>
      </w:r>
      <w:proofErr w:type="gramEnd"/>
      <w:r w:rsidRPr="006A3C50">
        <w:t xml:space="preserve"> </w:t>
      </w:r>
      <w:r w:rsidRPr="00A74263">
        <w:rPr>
          <w:color w:val="000000"/>
        </w:rPr>
        <w:t>Найти</w:t>
      </w:r>
      <w:r w:rsidRPr="006A3C50">
        <w:t xml:space="preserve"> </w:t>
      </w:r>
      <w:r>
        <w:t>все агрегации</w:t>
      </w:r>
      <w:r w:rsidRPr="006A3C50">
        <w:t xml:space="preserve"> </w:t>
      </w:r>
      <w:r>
        <w:t>по издательству книги и по жанру, только издательство, только жанр и общее количество.</w:t>
      </w:r>
    </w:p>
    <w:p w14:paraId="15E3CC12" w14:textId="6A8DC3DD" w:rsidR="00E3437D" w:rsidRPr="006A3C50" w:rsidRDefault="00E3437D" w:rsidP="00E3437D">
      <w:pPr>
        <w:pStyle w:val="a5"/>
        <w:numPr>
          <w:ilvl w:val="2"/>
          <w:numId w:val="2"/>
        </w:numPr>
        <w:jc w:val="both"/>
      </w:pPr>
      <w:r>
        <w:t>Вывести количество п</w:t>
      </w:r>
      <w:r w:rsidRPr="00C41E12">
        <w:t>ользовател</w:t>
      </w:r>
      <w:r>
        <w:t>ей</w:t>
      </w:r>
      <w:r w:rsidRPr="00C41E12">
        <w:t>, у которых нет просроченных книг</w:t>
      </w:r>
      <w:r>
        <w:t xml:space="preserve"> и у скольк</w:t>
      </w:r>
      <w:r w:rsidR="0055289E">
        <w:t>и</w:t>
      </w:r>
      <w:r>
        <w:t xml:space="preserve"> есть просрочки сдачи книг</w:t>
      </w:r>
      <w:r w:rsidR="000A3C1F">
        <w:t>.</w:t>
      </w:r>
    </w:p>
    <w:p w14:paraId="14A2D301" w14:textId="77777777" w:rsidR="00C41E12" w:rsidRPr="00C41E12" w:rsidRDefault="00C41E12" w:rsidP="00C41E12">
      <w:pPr>
        <w:jc w:val="both"/>
      </w:pPr>
    </w:p>
    <w:p w14:paraId="3A3D45B8" w14:textId="3E85B5C6" w:rsidR="003343EE" w:rsidRPr="000A3C1F" w:rsidRDefault="003343EE" w:rsidP="003343EE">
      <w:pPr>
        <w:pStyle w:val="a5"/>
        <w:numPr>
          <w:ilvl w:val="1"/>
          <w:numId w:val="2"/>
        </w:numPr>
        <w:jc w:val="both"/>
        <w:rPr>
          <w:b/>
          <w:bCs/>
        </w:rPr>
      </w:pPr>
      <w:r w:rsidRPr="000A3C1F">
        <w:rPr>
          <w:b/>
          <w:bCs/>
        </w:rPr>
        <w:t xml:space="preserve">Запросы с </w:t>
      </w:r>
      <w:r w:rsidRPr="000A3C1F">
        <w:rPr>
          <w:b/>
          <w:bCs/>
          <w:lang w:val="en-US"/>
        </w:rPr>
        <w:t>CROSSTAB</w:t>
      </w:r>
      <w:r w:rsidRPr="000A3C1F">
        <w:rPr>
          <w:b/>
          <w:bCs/>
        </w:rPr>
        <w:t xml:space="preserve"> </w:t>
      </w:r>
    </w:p>
    <w:p w14:paraId="780D8892" w14:textId="061F7AD5" w:rsidR="003343EE" w:rsidRDefault="003343EE" w:rsidP="003343EE">
      <w:pPr>
        <w:pStyle w:val="a5"/>
        <w:numPr>
          <w:ilvl w:val="2"/>
          <w:numId w:val="2"/>
        </w:numPr>
        <w:jc w:val="both"/>
      </w:pPr>
      <w:r w:rsidRPr="003343EE">
        <w:t xml:space="preserve">Количество книг авторов по </w:t>
      </w:r>
      <w:r>
        <w:t>издательствам</w:t>
      </w:r>
      <w:r w:rsidR="000A3C1F">
        <w:t>.</w:t>
      </w:r>
    </w:p>
    <w:p w14:paraId="644C31DD" w14:textId="00B7E6AB" w:rsidR="00E3437D" w:rsidRDefault="00E3437D" w:rsidP="00E3437D">
      <w:pPr>
        <w:pStyle w:val="a5"/>
        <w:numPr>
          <w:ilvl w:val="2"/>
          <w:numId w:val="2"/>
        </w:numPr>
        <w:jc w:val="both"/>
      </w:pPr>
      <w:r>
        <w:t>Найти с</w:t>
      </w:r>
      <w:r w:rsidRPr="00C41E12">
        <w:t>редняя цена книги каждого автора</w:t>
      </w:r>
      <w:r>
        <w:t xml:space="preserve"> по разделам</w:t>
      </w:r>
      <w:r w:rsidR="000A3C1F">
        <w:t>.</w:t>
      </w:r>
    </w:p>
    <w:p w14:paraId="2F9FEB3F" w14:textId="2E072CBE" w:rsidR="00C41E12" w:rsidRDefault="00C41E12" w:rsidP="00E3437D">
      <w:pPr>
        <w:pStyle w:val="a5"/>
        <w:numPr>
          <w:ilvl w:val="2"/>
          <w:numId w:val="2"/>
        </w:numPr>
        <w:jc w:val="both"/>
      </w:pPr>
      <w:r>
        <w:t>Вывести список книг</w:t>
      </w:r>
      <w:r w:rsidRPr="00C41E12">
        <w:t>, сгруппированны</w:t>
      </w:r>
      <w:r>
        <w:t>х</w:t>
      </w:r>
      <w:r w:rsidRPr="00C41E12">
        <w:t xml:space="preserve"> по годам публикации и количеству авторов</w:t>
      </w:r>
    </w:p>
    <w:p w14:paraId="01AE5A44" w14:textId="1FEC263D" w:rsidR="00C41E12" w:rsidRDefault="00C41E12" w:rsidP="00C41E12">
      <w:pPr>
        <w:pStyle w:val="a5"/>
        <w:numPr>
          <w:ilvl w:val="3"/>
          <w:numId w:val="2"/>
        </w:numPr>
        <w:jc w:val="both"/>
      </w:pPr>
      <w:r>
        <w:t xml:space="preserve">Создадим временную функцию для </w:t>
      </w:r>
      <w:r w:rsidRPr="00C41E12">
        <w:t>CROSSTAB</w:t>
      </w:r>
      <w:r>
        <w:t>, которая вернёт таблицу год, Автор1, Автор2, Автор3</w:t>
      </w:r>
      <w:r w:rsidR="003343EE">
        <w:t xml:space="preserve"> (в функции с помощью оператора </w:t>
      </w:r>
      <w:r w:rsidR="003343EE">
        <w:rPr>
          <w:lang w:val="en-US"/>
        </w:rPr>
        <w:t>case</w:t>
      </w:r>
      <w:r w:rsidR="003343EE">
        <w:t xml:space="preserve"> считаем нужные итоги и группируем по году издания и книге)</w:t>
      </w:r>
      <w:r w:rsidR="00196188">
        <w:t>.</w:t>
      </w:r>
    </w:p>
    <w:p w14:paraId="651385CC" w14:textId="7693D1FF" w:rsidR="00C41E12" w:rsidRDefault="003343EE" w:rsidP="00C41E12">
      <w:pPr>
        <w:pStyle w:val="a5"/>
        <w:numPr>
          <w:ilvl w:val="3"/>
          <w:numId w:val="2"/>
        </w:numPr>
        <w:jc w:val="both"/>
      </w:pPr>
      <w:r>
        <w:t>Создаём сводную таблицу на основе функции</w:t>
      </w:r>
      <w:r w:rsidR="00196188">
        <w:t>.</w:t>
      </w:r>
    </w:p>
    <w:p w14:paraId="079A96F3" w14:textId="4183BCB7" w:rsidR="00C41E12" w:rsidRDefault="003343EE" w:rsidP="00C41E12">
      <w:pPr>
        <w:pStyle w:val="a5"/>
        <w:numPr>
          <w:ilvl w:val="2"/>
          <w:numId w:val="2"/>
        </w:numPr>
        <w:jc w:val="both"/>
      </w:pPr>
      <w:r w:rsidRPr="003343EE">
        <w:t>В</w:t>
      </w:r>
      <w:r>
        <w:t>ыведите в</w:t>
      </w:r>
      <w:r w:rsidRPr="003343EE">
        <w:t>озраст пользователей и количество взятых ими книг</w:t>
      </w:r>
      <w:r w:rsidR="00196188">
        <w:t>.</w:t>
      </w:r>
    </w:p>
    <w:p w14:paraId="2FF16840" w14:textId="75EB880D" w:rsidR="003343EE" w:rsidRDefault="003343EE" w:rsidP="00C41E12">
      <w:pPr>
        <w:pStyle w:val="a5"/>
        <w:numPr>
          <w:ilvl w:val="2"/>
          <w:numId w:val="2"/>
        </w:numPr>
        <w:jc w:val="both"/>
      </w:pPr>
      <w:r>
        <w:t>Найдите к</w:t>
      </w:r>
      <w:r w:rsidRPr="003343EE">
        <w:t>оличество книг, взятых пользователями по месяцам</w:t>
      </w:r>
      <w:r w:rsidR="00196188">
        <w:t>.</w:t>
      </w:r>
    </w:p>
    <w:p w14:paraId="7D4327EE" w14:textId="77777777" w:rsidR="00E3437D" w:rsidRPr="00C41E12" w:rsidRDefault="00E3437D" w:rsidP="00E3437D">
      <w:pPr>
        <w:jc w:val="both"/>
      </w:pPr>
    </w:p>
    <w:p w14:paraId="43F7951E" w14:textId="557A5D02" w:rsidR="00C41E12" w:rsidRPr="00196188" w:rsidRDefault="00E3437D" w:rsidP="00E3437D">
      <w:pPr>
        <w:pStyle w:val="a5"/>
        <w:numPr>
          <w:ilvl w:val="1"/>
          <w:numId w:val="2"/>
        </w:numPr>
        <w:jc w:val="both"/>
        <w:rPr>
          <w:b/>
          <w:bCs/>
        </w:rPr>
      </w:pPr>
      <w:r w:rsidRPr="00196188">
        <w:rPr>
          <w:b/>
          <w:bCs/>
        </w:rPr>
        <w:t>Анализ данных</w:t>
      </w:r>
      <w:r w:rsidR="0055289E">
        <w:rPr>
          <w:b/>
          <w:bCs/>
        </w:rPr>
        <w:t xml:space="preserve"> – применяем </w:t>
      </w:r>
      <w:r w:rsidR="0055289E" w:rsidRPr="000A3C1F">
        <w:rPr>
          <w:b/>
          <w:bCs/>
          <w:lang w:val="en-US"/>
        </w:rPr>
        <w:t>CROSSTAB</w:t>
      </w:r>
    </w:p>
    <w:p w14:paraId="1A155E42" w14:textId="7E6BD57A" w:rsidR="00E3437D" w:rsidRDefault="00E3437D" w:rsidP="00E3437D">
      <w:pPr>
        <w:pStyle w:val="a5"/>
        <w:numPr>
          <w:ilvl w:val="2"/>
          <w:numId w:val="2"/>
        </w:numPr>
        <w:jc w:val="both"/>
      </w:pPr>
      <w:r>
        <w:t>Анализ продаж книг по жанрам и авторам:</w:t>
      </w:r>
    </w:p>
    <w:p w14:paraId="40CDDB46" w14:textId="3AB735CF" w:rsidR="00E3437D" w:rsidRDefault="00E3437D" w:rsidP="00196188">
      <w:pPr>
        <w:pStyle w:val="a5"/>
        <w:numPr>
          <w:ilvl w:val="3"/>
          <w:numId w:val="2"/>
        </w:numPr>
        <w:jc w:val="both"/>
      </w:pPr>
      <w:r>
        <w:t>Создайте запрос, который покажет количество проданных экземпляров каждой книги, сгруппированных по жанру и автору.</w:t>
      </w:r>
    </w:p>
    <w:p w14:paraId="3461E958" w14:textId="58A04485" w:rsidR="00E3437D" w:rsidRDefault="00E3437D" w:rsidP="00196188">
      <w:pPr>
        <w:pStyle w:val="a5"/>
        <w:numPr>
          <w:ilvl w:val="3"/>
          <w:numId w:val="2"/>
        </w:numPr>
        <w:jc w:val="both"/>
      </w:pPr>
      <w:r>
        <w:t>Используйте CROSSTAB для представления данных в виде таблицы, где строки — авторы, а столбцы — жанры.</w:t>
      </w:r>
    </w:p>
    <w:p w14:paraId="0D753F92" w14:textId="20F5949F" w:rsidR="00E3437D" w:rsidRDefault="00E3437D" w:rsidP="00E3437D">
      <w:pPr>
        <w:pStyle w:val="a5"/>
        <w:numPr>
          <w:ilvl w:val="2"/>
          <w:numId w:val="2"/>
        </w:numPr>
        <w:jc w:val="both"/>
      </w:pPr>
      <w:r>
        <w:t>Возрастная статистика читателей:</w:t>
      </w:r>
    </w:p>
    <w:p w14:paraId="66147B42" w14:textId="3714214B" w:rsidR="00E3437D" w:rsidRDefault="00E3437D" w:rsidP="00196188">
      <w:pPr>
        <w:pStyle w:val="a5"/>
        <w:numPr>
          <w:ilvl w:val="3"/>
          <w:numId w:val="2"/>
        </w:numPr>
        <w:jc w:val="both"/>
      </w:pPr>
      <w:r>
        <w:t xml:space="preserve">Напишите запрос, который подсчитывает количество активных читателей в библиотеке по возрастным категориям (например, до 20 лет, 21–30 лет, 31–40 лет и </w:t>
      </w:r>
      <w:proofErr w:type="gramStart"/>
      <w:r>
        <w:t>т.д.</w:t>
      </w:r>
      <w:proofErr w:type="gramEnd"/>
      <w:r>
        <w:t>).</w:t>
      </w:r>
    </w:p>
    <w:p w14:paraId="3AC98E29" w14:textId="1A4E0806" w:rsidR="00E3437D" w:rsidRDefault="00E3437D" w:rsidP="00196188">
      <w:pPr>
        <w:pStyle w:val="a5"/>
        <w:numPr>
          <w:ilvl w:val="3"/>
          <w:numId w:val="2"/>
        </w:numPr>
        <w:jc w:val="both"/>
      </w:pPr>
      <w:r>
        <w:t>Примените CROSSTAB для отображения количества читателей в каждой возрастной категории.</w:t>
      </w:r>
    </w:p>
    <w:p w14:paraId="28A65B51" w14:textId="250CBF1F" w:rsidR="00E3437D" w:rsidRDefault="00E3437D" w:rsidP="00E3437D">
      <w:pPr>
        <w:pStyle w:val="a5"/>
        <w:numPr>
          <w:ilvl w:val="2"/>
          <w:numId w:val="2"/>
        </w:numPr>
        <w:jc w:val="both"/>
      </w:pPr>
      <w:r>
        <w:t>Популярность книг по месяцам:</w:t>
      </w:r>
    </w:p>
    <w:p w14:paraId="110A0DEB" w14:textId="4F37096B" w:rsidR="00E3437D" w:rsidRDefault="00E3437D" w:rsidP="00196188">
      <w:pPr>
        <w:pStyle w:val="a5"/>
        <w:numPr>
          <w:ilvl w:val="3"/>
          <w:numId w:val="2"/>
        </w:numPr>
        <w:jc w:val="both"/>
      </w:pPr>
      <w:r>
        <w:t>Разработайте запрос, который вычисляет количество выданных книг за каждый месяц года.</w:t>
      </w:r>
    </w:p>
    <w:p w14:paraId="49C49B88" w14:textId="2C68F982" w:rsidR="00E3437D" w:rsidRDefault="00E3437D" w:rsidP="00196188">
      <w:pPr>
        <w:pStyle w:val="a5"/>
        <w:numPr>
          <w:ilvl w:val="3"/>
          <w:numId w:val="2"/>
        </w:numPr>
        <w:jc w:val="both"/>
      </w:pPr>
      <w:r>
        <w:t>С помощью CROSSTAB создайте таблицу, где строки — месяцы, а столбцы — количество выданных книг.</w:t>
      </w:r>
    </w:p>
    <w:p w14:paraId="198F7D64" w14:textId="0C9611A8" w:rsidR="00E3437D" w:rsidRDefault="00E3437D" w:rsidP="00E3437D">
      <w:pPr>
        <w:pStyle w:val="a5"/>
        <w:numPr>
          <w:ilvl w:val="2"/>
          <w:numId w:val="2"/>
        </w:numPr>
        <w:jc w:val="both"/>
      </w:pPr>
      <w:r>
        <w:t>Самые популярные авторы среди студентов:</w:t>
      </w:r>
    </w:p>
    <w:p w14:paraId="30CA3055" w14:textId="79D9D41D" w:rsidR="00E3437D" w:rsidRDefault="00E3437D" w:rsidP="00196188">
      <w:pPr>
        <w:pStyle w:val="a5"/>
        <w:numPr>
          <w:ilvl w:val="3"/>
          <w:numId w:val="2"/>
        </w:numPr>
        <w:jc w:val="both"/>
      </w:pPr>
      <w:r>
        <w:t>Найдите самых популярных авторов среди студентов (возраст до 24 лет).</w:t>
      </w:r>
    </w:p>
    <w:p w14:paraId="57ACFFE6" w14:textId="34AB5F49" w:rsidR="00E3437D" w:rsidRDefault="00E3437D" w:rsidP="00196188">
      <w:pPr>
        <w:pStyle w:val="a5"/>
        <w:numPr>
          <w:ilvl w:val="3"/>
          <w:numId w:val="2"/>
        </w:numPr>
        <w:jc w:val="both"/>
      </w:pPr>
      <w:r>
        <w:t>Используйте CROSSTAB для визуализации популярности авторов среди этой группы читателей.</w:t>
      </w:r>
    </w:p>
    <w:p w14:paraId="52E5074B" w14:textId="292ECBCC" w:rsidR="00E3437D" w:rsidRDefault="00E3437D" w:rsidP="00E3437D">
      <w:pPr>
        <w:pStyle w:val="a5"/>
        <w:numPr>
          <w:ilvl w:val="2"/>
          <w:numId w:val="2"/>
        </w:numPr>
        <w:jc w:val="both"/>
      </w:pPr>
      <w:r>
        <w:t>Сравнение количества книг, изданных разными издательствами:</w:t>
      </w:r>
    </w:p>
    <w:p w14:paraId="37559ABE" w14:textId="39AB790F" w:rsidR="00E3437D" w:rsidRDefault="00E3437D" w:rsidP="00196188">
      <w:pPr>
        <w:pStyle w:val="a5"/>
        <w:numPr>
          <w:ilvl w:val="3"/>
          <w:numId w:val="2"/>
        </w:numPr>
        <w:jc w:val="both"/>
      </w:pPr>
      <w:r>
        <w:t>Подсчитайте общее количество книг, изданных различными издательствами.</w:t>
      </w:r>
    </w:p>
    <w:p w14:paraId="6A1E4456" w14:textId="6FADEE9E" w:rsidR="00E3437D" w:rsidRDefault="00E3437D" w:rsidP="00196188">
      <w:pPr>
        <w:pStyle w:val="a5"/>
        <w:numPr>
          <w:ilvl w:val="3"/>
          <w:numId w:val="2"/>
        </w:numPr>
        <w:jc w:val="both"/>
      </w:pPr>
      <w:r>
        <w:t>Примените CROSSTAB для сравнения числа изданий между разными издательствами.</w:t>
      </w:r>
    </w:p>
    <w:p w14:paraId="2E65E229" w14:textId="48B5BAB8" w:rsidR="00E3437D" w:rsidRDefault="00E3437D" w:rsidP="0055289E">
      <w:pPr>
        <w:pStyle w:val="a5"/>
        <w:keepNext/>
        <w:numPr>
          <w:ilvl w:val="2"/>
          <w:numId w:val="2"/>
        </w:numPr>
        <w:ind w:left="1225" w:hanging="505"/>
        <w:jc w:val="both"/>
      </w:pPr>
      <w:r>
        <w:lastRenderedPageBreak/>
        <w:t>Количество книг, взятых читателями разного пола:</w:t>
      </w:r>
    </w:p>
    <w:p w14:paraId="15A20A80" w14:textId="7CCB556E" w:rsidR="00E3437D" w:rsidRDefault="00E3437D" w:rsidP="00196188">
      <w:pPr>
        <w:pStyle w:val="a5"/>
        <w:numPr>
          <w:ilvl w:val="3"/>
          <w:numId w:val="2"/>
        </w:numPr>
        <w:jc w:val="both"/>
      </w:pPr>
      <w:r>
        <w:t>Определите, сколько книг взяли читатели мужского и женского пола.</w:t>
      </w:r>
    </w:p>
    <w:p w14:paraId="465E2D42" w14:textId="232AFF57" w:rsidR="00E3437D" w:rsidRDefault="00E3437D" w:rsidP="00E3437D">
      <w:pPr>
        <w:pStyle w:val="a5"/>
        <w:numPr>
          <w:ilvl w:val="3"/>
          <w:numId w:val="2"/>
        </w:numPr>
        <w:jc w:val="both"/>
      </w:pPr>
      <w:r>
        <w:t>Воспользуйтесь CROSSTAB для создания таблицы, где строки — пол читателей, а столбцы — количество взятых книг.</w:t>
      </w:r>
    </w:p>
    <w:p w14:paraId="25FB10C0" w14:textId="4EEF351C" w:rsidR="00E3437D" w:rsidRDefault="00E3437D" w:rsidP="00E3437D">
      <w:pPr>
        <w:pStyle w:val="a5"/>
        <w:numPr>
          <w:ilvl w:val="2"/>
          <w:numId w:val="2"/>
        </w:numPr>
        <w:jc w:val="both"/>
      </w:pPr>
      <w:r>
        <w:t>Процентное соотношение жанров в библиотеке:</w:t>
      </w:r>
    </w:p>
    <w:p w14:paraId="2BBE4C13" w14:textId="217CD2C8" w:rsidR="00E3437D" w:rsidRDefault="00E3437D" w:rsidP="00196188">
      <w:pPr>
        <w:pStyle w:val="a5"/>
        <w:numPr>
          <w:ilvl w:val="3"/>
          <w:numId w:val="2"/>
        </w:numPr>
        <w:jc w:val="both"/>
      </w:pPr>
      <w:r>
        <w:t>Рассчитайте процентное соотношение различных жанров в общем количестве книг в библиотеке.</w:t>
      </w:r>
    </w:p>
    <w:p w14:paraId="3E7942D4" w14:textId="5E02E47E" w:rsidR="00E3437D" w:rsidRDefault="00E3437D" w:rsidP="00196188">
      <w:pPr>
        <w:pStyle w:val="a5"/>
        <w:numPr>
          <w:ilvl w:val="3"/>
          <w:numId w:val="2"/>
        </w:numPr>
        <w:jc w:val="both"/>
      </w:pPr>
      <w:r>
        <w:t>Представьте результаты с помощью CROSSTAB, где строки — жанры, а столбец — процентное соотношение.</w:t>
      </w:r>
    </w:p>
    <w:p w14:paraId="6A3BE170" w14:textId="2283B42E" w:rsidR="00E3437D" w:rsidRDefault="00E3437D" w:rsidP="00E3437D">
      <w:pPr>
        <w:pStyle w:val="a5"/>
        <w:numPr>
          <w:ilvl w:val="2"/>
          <w:numId w:val="2"/>
        </w:numPr>
        <w:jc w:val="both"/>
      </w:pPr>
      <w:r>
        <w:t>Средняя стоимость книг по секциям:</w:t>
      </w:r>
    </w:p>
    <w:p w14:paraId="16446513" w14:textId="5429E55A" w:rsidR="00E3437D" w:rsidRDefault="00E3437D" w:rsidP="00196188">
      <w:pPr>
        <w:pStyle w:val="a5"/>
        <w:numPr>
          <w:ilvl w:val="3"/>
          <w:numId w:val="2"/>
        </w:numPr>
        <w:jc w:val="both"/>
      </w:pPr>
      <w:r>
        <w:t>Найдите среднюю стоимость книг в каждой секции библиотеки.</w:t>
      </w:r>
    </w:p>
    <w:p w14:paraId="151DD4C8" w14:textId="0581ACAC" w:rsidR="00E3437D" w:rsidRDefault="00E3437D" w:rsidP="00196188">
      <w:pPr>
        <w:pStyle w:val="a5"/>
        <w:numPr>
          <w:ilvl w:val="3"/>
          <w:numId w:val="2"/>
        </w:numPr>
        <w:jc w:val="both"/>
      </w:pPr>
      <w:r>
        <w:t>Используйте CROSSTAB для построения таблицы, где строки — секции, а столбцы — средняя стоимость книг.</w:t>
      </w:r>
    </w:p>
    <w:p w14:paraId="3478C03E" w14:textId="48DEAE36" w:rsidR="00E3437D" w:rsidRDefault="00E3437D" w:rsidP="00E3437D">
      <w:pPr>
        <w:pStyle w:val="a5"/>
        <w:numPr>
          <w:ilvl w:val="2"/>
          <w:numId w:val="2"/>
        </w:numPr>
        <w:jc w:val="both"/>
      </w:pPr>
      <w:r>
        <w:t>Активность читателей по дням недели:</w:t>
      </w:r>
    </w:p>
    <w:p w14:paraId="1773DE39" w14:textId="44621931" w:rsidR="00E3437D" w:rsidRDefault="00E3437D" w:rsidP="00196188">
      <w:pPr>
        <w:pStyle w:val="a5"/>
        <w:numPr>
          <w:ilvl w:val="3"/>
          <w:numId w:val="2"/>
        </w:numPr>
        <w:jc w:val="both"/>
      </w:pPr>
      <w:r>
        <w:t>Посчитайте количество посещений библиотеки читателями по дням недели.</w:t>
      </w:r>
    </w:p>
    <w:p w14:paraId="5320E010" w14:textId="026D35DC" w:rsidR="00E3437D" w:rsidRDefault="00E3437D" w:rsidP="00196188">
      <w:pPr>
        <w:pStyle w:val="a5"/>
        <w:numPr>
          <w:ilvl w:val="3"/>
          <w:numId w:val="2"/>
        </w:numPr>
        <w:jc w:val="both"/>
      </w:pPr>
      <w:r>
        <w:t>Примените CROSSTAB для наглядного представления активности читателей в разные дни недели.</w:t>
      </w:r>
    </w:p>
    <w:p w14:paraId="5C0EA8CA" w14:textId="6BCF2EA3" w:rsidR="00E3437D" w:rsidRDefault="00E3437D" w:rsidP="00E3437D">
      <w:pPr>
        <w:pStyle w:val="a5"/>
        <w:numPr>
          <w:ilvl w:val="2"/>
          <w:numId w:val="2"/>
        </w:numPr>
        <w:jc w:val="both"/>
      </w:pPr>
      <w:r>
        <w:t>Соотношение новых и старых книг в фондах библиотеки:</w:t>
      </w:r>
    </w:p>
    <w:p w14:paraId="396E2D5E" w14:textId="0505E567" w:rsidR="00E3437D" w:rsidRDefault="00E3437D" w:rsidP="00196188">
      <w:pPr>
        <w:pStyle w:val="a5"/>
        <w:numPr>
          <w:ilvl w:val="3"/>
          <w:numId w:val="2"/>
        </w:numPr>
        <w:jc w:val="both"/>
      </w:pPr>
      <w:r>
        <w:t>Определите, какой процент книг в фонде библиотеки был опубликован менее пяти лет назад, а какой — пять и более лет назад.</w:t>
      </w:r>
    </w:p>
    <w:p w14:paraId="5A55629A" w14:textId="1AD63FAD" w:rsidR="00E3437D" w:rsidRDefault="00E3437D" w:rsidP="00196188">
      <w:pPr>
        <w:pStyle w:val="a5"/>
        <w:numPr>
          <w:ilvl w:val="3"/>
          <w:numId w:val="2"/>
        </w:numPr>
        <w:jc w:val="both"/>
      </w:pPr>
      <w:r>
        <w:t>Используйте CROSSTAB для представления соотношения новых и старых книг.</w:t>
      </w:r>
    </w:p>
    <w:p w14:paraId="0F0DD9E2" w14:textId="1EBF8BA0" w:rsidR="00EB629C" w:rsidRDefault="00EB629C">
      <w:pPr>
        <w:rPr>
          <w:u w:val="single"/>
        </w:rPr>
      </w:pPr>
    </w:p>
    <w:p w14:paraId="0C9426C2" w14:textId="3D916CF5" w:rsidR="00B91121" w:rsidRPr="00222D43" w:rsidRDefault="00B91121" w:rsidP="00913E15">
      <w:pPr>
        <w:pStyle w:val="a5"/>
        <w:keepNext/>
        <w:numPr>
          <w:ilvl w:val="0"/>
          <w:numId w:val="2"/>
        </w:numPr>
        <w:ind w:left="357" w:hanging="357"/>
        <w:jc w:val="both"/>
        <w:rPr>
          <w:u w:val="single"/>
        </w:rPr>
      </w:pPr>
      <w:r w:rsidRPr="00222D43">
        <w:rPr>
          <w:u w:val="single"/>
        </w:rPr>
        <w:t>Содержание отчёта по практической работе</w:t>
      </w:r>
    </w:p>
    <w:p w14:paraId="2A9F9108" w14:textId="77777777" w:rsidR="00B91121" w:rsidRPr="00222D43" w:rsidRDefault="00B91121" w:rsidP="00B91121">
      <w:pPr>
        <w:pStyle w:val="a5"/>
        <w:numPr>
          <w:ilvl w:val="1"/>
          <w:numId w:val="2"/>
        </w:numPr>
        <w:jc w:val="both"/>
      </w:pPr>
      <w:r w:rsidRPr="00222D43">
        <w:t>Цель работы.</w:t>
      </w:r>
    </w:p>
    <w:p w14:paraId="468BAE5B" w14:textId="77777777" w:rsidR="00B91121" w:rsidRPr="00222D43" w:rsidRDefault="00B91121" w:rsidP="00B91121">
      <w:pPr>
        <w:pStyle w:val="a5"/>
        <w:numPr>
          <w:ilvl w:val="1"/>
          <w:numId w:val="2"/>
        </w:numPr>
        <w:jc w:val="both"/>
      </w:pPr>
      <w:r w:rsidRPr="00222D43">
        <w:t>Результаты выполнения работы;</w:t>
      </w:r>
    </w:p>
    <w:p w14:paraId="77ACB9B7" w14:textId="0CEA629C" w:rsidR="00B91121" w:rsidRPr="00222D43" w:rsidRDefault="00B91121" w:rsidP="00B91121">
      <w:pPr>
        <w:pStyle w:val="a5"/>
        <w:numPr>
          <w:ilvl w:val="1"/>
          <w:numId w:val="2"/>
        </w:numPr>
        <w:jc w:val="both"/>
      </w:pPr>
      <w:r w:rsidRPr="00222D43">
        <w:t xml:space="preserve">Выполненные работы в электронном виде представляются на </w:t>
      </w:r>
      <w:r w:rsidR="00F934BB">
        <w:t xml:space="preserve">курсе </w:t>
      </w:r>
      <w:r w:rsidR="00F934BB">
        <w:rPr>
          <w:lang w:val="en-US"/>
        </w:rPr>
        <w:t>do</w:t>
      </w:r>
    </w:p>
    <w:p w14:paraId="385D8775" w14:textId="77777777" w:rsidR="00B91121" w:rsidRPr="00222D43" w:rsidRDefault="00B91121" w:rsidP="00B91121">
      <w:pPr>
        <w:jc w:val="both"/>
        <w:rPr>
          <w:b/>
          <w:bCs/>
          <w:iCs/>
        </w:rPr>
      </w:pPr>
    </w:p>
    <w:p w14:paraId="77227595" w14:textId="77777777" w:rsidR="00B91121" w:rsidRPr="00222D43" w:rsidRDefault="00B91121" w:rsidP="00B91121">
      <w:pPr>
        <w:pStyle w:val="a5"/>
        <w:numPr>
          <w:ilvl w:val="0"/>
          <w:numId w:val="2"/>
        </w:numPr>
        <w:jc w:val="both"/>
        <w:rPr>
          <w:u w:val="single"/>
        </w:rPr>
      </w:pPr>
      <w:r w:rsidRPr="00222D43">
        <w:rPr>
          <w:u w:val="single"/>
        </w:rPr>
        <w:t>Контрольные вопросы</w:t>
      </w:r>
    </w:p>
    <w:p w14:paraId="0005CC6B" w14:textId="77777777" w:rsidR="00B91121" w:rsidRPr="00222D43" w:rsidRDefault="00B91121" w:rsidP="00B91121">
      <w:pPr>
        <w:numPr>
          <w:ilvl w:val="1"/>
          <w:numId w:val="2"/>
        </w:numPr>
        <w:tabs>
          <w:tab w:val="left" w:pos="900"/>
        </w:tabs>
        <w:jc w:val="both"/>
      </w:pPr>
      <w:r w:rsidRPr="00222D43">
        <w:t>Функции работы с датой и временем.</w:t>
      </w:r>
    </w:p>
    <w:p w14:paraId="797FDEF0" w14:textId="77777777" w:rsidR="00B91121" w:rsidRPr="00222D43" w:rsidRDefault="00B91121" w:rsidP="00B91121">
      <w:pPr>
        <w:numPr>
          <w:ilvl w:val="1"/>
          <w:numId w:val="2"/>
        </w:numPr>
        <w:tabs>
          <w:tab w:val="left" w:pos="900"/>
        </w:tabs>
        <w:jc w:val="both"/>
      </w:pPr>
      <w:r w:rsidRPr="00222D43">
        <w:t>Функции работы со строками.</w:t>
      </w:r>
    </w:p>
    <w:p w14:paraId="28E465E5" w14:textId="77777777" w:rsidR="00BF1DC4" w:rsidRDefault="00BF1DC4" w:rsidP="00BF1DC4">
      <w:pPr>
        <w:jc w:val="both"/>
        <w:rPr>
          <w:color w:val="000000"/>
        </w:rPr>
      </w:pPr>
    </w:p>
    <w:p w14:paraId="0C58000B" w14:textId="20E155EC" w:rsidR="00BF1DC4" w:rsidRDefault="00BF1DC4" w:rsidP="00BF1DC4">
      <w:pPr>
        <w:jc w:val="both"/>
        <w:rPr>
          <w:color w:val="000000"/>
        </w:rPr>
      </w:pPr>
      <w:r>
        <w:rPr>
          <w:color w:val="000000"/>
        </w:rPr>
        <w:t>Полезные ссылки</w:t>
      </w:r>
    </w:p>
    <w:p w14:paraId="41C0347E" w14:textId="1D7AD46A" w:rsidR="00BF1DC4" w:rsidRDefault="00BF1DC4" w:rsidP="00111D92">
      <w:pPr>
        <w:numPr>
          <w:ilvl w:val="0"/>
          <w:numId w:val="14"/>
        </w:numPr>
        <w:jc w:val="both"/>
        <w:rPr>
          <w:lang w:val="en-US"/>
        </w:rPr>
      </w:pPr>
      <w:hyperlink r:id="rId12" w:history="1">
        <w:r w:rsidRPr="00BF1DC4">
          <w:rPr>
            <w:rStyle w:val="a8"/>
            <w:lang w:val="en-US"/>
          </w:rPr>
          <w:t xml:space="preserve">PostgreSQL: </w:t>
        </w:r>
        <w:r w:rsidRPr="00111D92">
          <w:rPr>
            <w:rStyle w:val="a8"/>
            <w:lang w:val="en-US"/>
          </w:rPr>
          <w:t>Documentation</w:t>
        </w:r>
        <w:r w:rsidRPr="00BF1DC4">
          <w:rPr>
            <w:rStyle w:val="a8"/>
            <w:lang w:val="en-US"/>
          </w:rPr>
          <w:t>: 18: F.43. </w:t>
        </w:r>
        <w:proofErr w:type="spellStart"/>
        <w:r w:rsidRPr="00BF1DC4">
          <w:rPr>
            <w:rStyle w:val="a8"/>
            <w:lang w:val="en-US"/>
          </w:rPr>
          <w:t>tablefunc</w:t>
        </w:r>
        <w:proofErr w:type="spellEnd"/>
        <w:r w:rsidRPr="00BF1DC4">
          <w:rPr>
            <w:rStyle w:val="a8"/>
            <w:lang w:val="en-US"/>
          </w:rPr>
          <w:t xml:space="preserve"> — functions that return tables (crosstab and others)</w:t>
        </w:r>
      </w:hyperlink>
      <w:r w:rsidR="00111D92" w:rsidRPr="00111D92">
        <w:rPr>
          <w:lang w:val="en-US"/>
        </w:rPr>
        <w:t xml:space="preserve"> </w:t>
      </w:r>
      <w:r w:rsidR="00111D92" w:rsidRPr="00111D92">
        <w:t>Официальная</w:t>
      </w:r>
      <w:r w:rsidR="00111D92" w:rsidRPr="00111D92">
        <w:rPr>
          <w:lang w:val="en-US"/>
        </w:rPr>
        <w:t xml:space="preserve"> </w:t>
      </w:r>
      <w:r w:rsidR="00111D92" w:rsidRPr="00111D92">
        <w:t>документация</w:t>
      </w:r>
      <w:r w:rsidR="00111D92" w:rsidRPr="00111D92">
        <w:rPr>
          <w:lang w:val="en-US"/>
        </w:rPr>
        <w:t xml:space="preserve"> PostgreSQL.</w:t>
      </w:r>
    </w:p>
    <w:p w14:paraId="55BC1699" w14:textId="77777777" w:rsidR="00111D92" w:rsidRPr="00111D92" w:rsidRDefault="00111D92" w:rsidP="00937793">
      <w:pPr>
        <w:numPr>
          <w:ilvl w:val="0"/>
          <w:numId w:val="14"/>
        </w:numPr>
        <w:jc w:val="both"/>
        <w:rPr>
          <w:lang w:val="en-US"/>
        </w:rPr>
      </w:pPr>
      <w:hyperlink r:id="rId13" w:tgtFrame="_blank" w:history="1">
        <w:r w:rsidRPr="00111D92">
          <w:rPr>
            <w:rStyle w:val="a8"/>
          </w:rPr>
          <w:t>Модуль '</w:t>
        </w:r>
        <w:proofErr w:type="spellStart"/>
        <w:r w:rsidRPr="00111D92">
          <w:rPr>
            <w:rStyle w:val="a8"/>
          </w:rPr>
          <w:t>tablefunc</w:t>
        </w:r>
        <w:proofErr w:type="spellEnd"/>
        <w:r w:rsidRPr="00111D92">
          <w:rPr>
            <w:rStyle w:val="a8"/>
          </w:rPr>
          <w:t>' Postgre</w:t>
        </w:r>
        <w:r w:rsidRPr="00111D92">
          <w:rPr>
            <w:rStyle w:val="a8"/>
          </w:rPr>
          <w:t>S</w:t>
        </w:r>
        <w:r w:rsidRPr="00111D92">
          <w:rPr>
            <w:rStyle w:val="a8"/>
          </w:rPr>
          <w:t>QL с примерами</w:t>
        </w:r>
      </w:hyperlink>
    </w:p>
    <w:p w14:paraId="62F60C2C" w14:textId="0C207F30" w:rsidR="00BF1DC4" w:rsidRPr="00111D92" w:rsidRDefault="00111D92" w:rsidP="00937793">
      <w:pPr>
        <w:numPr>
          <w:ilvl w:val="0"/>
          <w:numId w:val="14"/>
        </w:numPr>
        <w:jc w:val="both"/>
        <w:rPr>
          <w:lang w:val="en-US"/>
        </w:rPr>
      </w:pPr>
      <w:hyperlink r:id="rId14" w:history="1">
        <w:proofErr w:type="spellStart"/>
        <w:r w:rsidRPr="00111D92">
          <w:rPr>
            <w:rStyle w:val="a8"/>
            <w:lang w:val="en-US"/>
          </w:rPr>
          <w:t>sql</w:t>
        </w:r>
        <w:proofErr w:type="spellEnd"/>
        <w:r w:rsidRPr="00111D92">
          <w:rPr>
            <w:rStyle w:val="a8"/>
            <w:lang w:val="en-US"/>
          </w:rPr>
          <w:t xml:space="preserve"> - PostgreSQL Crosstab Query - Stack Overflow</w:t>
        </w:r>
      </w:hyperlink>
    </w:p>
    <w:sectPr w:rsidR="00BF1DC4" w:rsidRPr="00111D92" w:rsidSect="00EC415F"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656"/>
    <w:multiLevelType w:val="hybridMultilevel"/>
    <w:tmpl w:val="D46A8E26"/>
    <w:lvl w:ilvl="0" w:tplc="D2662500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C65AFF72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74F2ED10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323A44D2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91502D0E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B6042B60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64E2CC0E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DBFE3F2C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D47C39A6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" w15:restartNumberingAfterBreak="0">
    <w:nsid w:val="0F7F2CF1"/>
    <w:multiLevelType w:val="multilevel"/>
    <w:tmpl w:val="B568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80345"/>
    <w:multiLevelType w:val="hybridMultilevel"/>
    <w:tmpl w:val="29C0F4F4"/>
    <w:lvl w:ilvl="0" w:tplc="D744ED3C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AE56AFF8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58E84F92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E97A6F0A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6DF6F39A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F41A4B56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7130C6A0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5F86F312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9B6E5850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3" w15:restartNumberingAfterBreak="0">
    <w:nsid w:val="14B22852"/>
    <w:multiLevelType w:val="hybridMultilevel"/>
    <w:tmpl w:val="F4261FDC"/>
    <w:lvl w:ilvl="0" w:tplc="C65C340E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7E5059FC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9C6C5C62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A9407420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6936B140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6B90D32C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F7A8994E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B7722DCC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67BE664E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4" w15:restartNumberingAfterBreak="0">
    <w:nsid w:val="153E3263"/>
    <w:multiLevelType w:val="hybridMultilevel"/>
    <w:tmpl w:val="8F3447DE"/>
    <w:lvl w:ilvl="0" w:tplc="99668308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73FAE180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AF641ACE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BED81B54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A4BC4554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2878EF42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74FED45A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00B221FA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D9F4FBF4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5" w15:restartNumberingAfterBreak="0">
    <w:nsid w:val="161E294A"/>
    <w:multiLevelType w:val="multilevel"/>
    <w:tmpl w:val="7A6E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CA3D13"/>
    <w:multiLevelType w:val="multilevel"/>
    <w:tmpl w:val="A8FC6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E21B7B"/>
    <w:multiLevelType w:val="hybridMultilevel"/>
    <w:tmpl w:val="C400D892"/>
    <w:lvl w:ilvl="0" w:tplc="FDC03578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886CF9BA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E0AE2B8C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F28EC70A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4E42BA92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ED1268C6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D16CB144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279020BC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40FA0E60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8" w15:restartNumberingAfterBreak="0">
    <w:nsid w:val="45035295"/>
    <w:multiLevelType w:val="hybridMultilevel"/>
    <w:tmpl w:val="E180AFEE"/>
    <w:lvl w:ilvl="0" w:tplc="B8BC8716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D4100172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B9F45D2C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BD68C420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7E761AAC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B81E0DB4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FD8EF400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4F223566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0F8A655E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9" w15:restartNumberingAfterBreak="0">
    <w:nsid w:val="65B05110"/>
    <w:multiLevelType w:val="multilevel"/>
    <w:tmpl w:val="11DC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B43053"/>
    <w:multiLevelType w:val="hybridMultilevel"/>
    <w:tmpl w:val="4B264148"/>
    <w:lvl w:ilvl="0" w:tplc="CEFC4EEA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ECDE951A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7A3CD304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BD0E398E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8036349A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40FC9420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39F011FE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B54CC08A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20CA6D06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1" w15:restartNumberingAfterBreak="0">
    <w:nsid w:val="6E103A1A"/>
    <w:multiLevelType w:val="multilevel"/>
    <w:tmpl w:val="BAA498F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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EF31E79"/>
    <w:multiLevelType w:val="hybridMultilevel"/>
    <w:tmpl w:val="735038A2"/>
    <w:lvl w:ilvl="0" w:tplc="F29E1B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4C0CD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AE9C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49C78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A241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54CC5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EEA5D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B8CF4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99E68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792C6579"/>
    <w:multiLevelType w:val="hybridMultilevel"/>
    <w:tmpl w:val="43325D0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66491595">
    <w:abstractNumId w:val="13"/>
  </w:num>
  <w:num w:numId="2" w16cid:durableId="2145732525">
    <w:abstractNumId w:val="11"/>
  </w:num>
  <w:num w:numId="3" w16cid:durableId="1011948931">
    <w:abstractNumId w:val="2"/>
  </w:num>
  <w:num w:numId="4" w16cid:durableId="1781416990">
    <w:abstractNumId w:val="8"/>
  </w:num>
  <w:num w:numId="5" w16cid:durableId="1607499208">
    <w:abstractNumId w:val="7"/>
  </w:num>
  <w:num w:numId="6" w16cid:durableId="218828607">
    <w:abstractNumId w:val="4"/>
  </w:num>
  <w:num w:numId="7" w16cid:durableId="656953592">
    <w:abstractNumId w:val="3"/>
  </w:num>
  <w:num w:numId="8" w16cid:durableId="1526140702">
    <w:abstractNumId w:val="10"/>
  </w:num>
  <w:num w:numId="9" w16cid:durableId="962464094">
    <w:abstractNumId w:val="0"/>
  </w:num>
  <w:num w:numId="10" w16cid:durableId="732970818">
    <w:abstractNumId w:val="12"/>
  </w:num>
  <w:num w:numId="11" w16cid:durableId="1559170138">
    <w:abstractNumId w:val="9"/>
  </w:num>
  <w:num w:numId="12" w16cid:durableId="317422487">
    <w:abstractNumId w:val="1"/>
  </w:num>
  <w:num w:numId="13" w16cid:durableId="1964069635">
    <w:abstractNumId w:val="5"/>
  </w:num>
  <w:num w:numId="14" w16cid:durableId="5263357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727E"/>
    <w:rsid w:val="00017224"/>
    <w:rsid w:val="000246B9"/>
    <w:rsid w:val="0003180C"/>
    <w:rsid w:val="00040D91"/>
    <w:rsid w:val="000456E5"/>
    <w:rsid w:val="0006263C"/>
    <w:rsid w:val="00063B79"/>
    <w:rsid w:val="00064B78"/>
    <w:rsid w:val="00070404"/>
    <w:rsid w:val="00070D70"/>
    <w:rsid w:val="00073E7A"/>
    <w:rsid w:val="00080E7A"/>
    <w:rsid w:val="000A3C1F"/>
    <w:rsid w:val="000A4723"/>
    <w:rsid w:val="000C0788"/>
    <w:rsid w:val="000D1C6F"/>
    <w:rsid w:val="00105B6A"/>
    <w:rsid w:val="00111D92"/>
    <w:rsid w:val="00112110"/>
    <w:rsid w:val="0011463B"/>
    <w:rsid w:val="00122063"/>
    <w:rsid w:val="00144441"/>
    <w:rsid w:val="00144ABE"/>
    <w:rsid w:val="0018528E"/>
    <w:rsid w:val="00196188"/>
    <w:rsid w:val="001A5F9B"/>
    <w:rsid w:val="001B02C5"/>
    <w:rsid w:val="001D0439"/>
    <w:rsid w:val="001D7DE2"/>
    <w:rsid w:val="0020272C"/>
    <w:rsid w:val="0020274E"/>
    <w:rsid w:val="00215E2D"/>
    <w:rsid w:val="00245A40"/>
    <w:rsid w:val="00257E66"/>
    <w:rsid w:val="002600E1"/>
    <w:rsid w:val="0026768F"/>
    <w:rsid w:val="002804ED"/>
    <w:rsid w:val="00294EF5"/>
    <w:rsid w:val="002A2872"/>
    <w:rsid w:val="002F3A16"/>
    <w:rsid w:val="002F727E"/>
    <w:rsid w:val="002F7EA9"/>
    <w:rsid w:val="00324E8E"/>
    <w:rsid w:val="00326579"/>
    <w:rsid w:val="003343EE"/>
    <w:rsid w:val="00335870"/>
    <w:rsid w:val="00345E48"/>
    <w:rsid w:val="003550E4"/>
    <w:rsid w:val="003632E4"/>
    <w:rsid w:val="003746C7"/>
    <w:rsid w:val="00376F65"/>
    <w:rsid w:val="003A089F"/>
    <w:rsid w:val="003D545B"/>
    <w:rsid w:val="003F1128"/>
    <w:rsid w:val="004217FC"/>
    <w:rsid w:val="00436CFB"/>
    <w:rsid w:val="004570D3"/>
    <w:rsid w:val="004B7810"/>
    <w:rsid w:val="004D4376"/>
    <w:rsid w:val="004D7C78"/>
    <w:rsid w:val="004E2ECF"/>
    <w:rsid w:val="004F21D4"/>
    <w:rsid w:val="00502A55"/>
    <w:rsid w:val="00522745"/>
    <w:rsid w:val="00525514"/>
    <w:rsid w:val="0053098C"/>
    <w:rsid w:val="0055289E"/>
    <w:rsid w:val="005561A3"/>
    <w:rsid w:val="00566EC3"/>
    <w:rsid w:val="005705C6"/>
    <w:rsid w:val="00581625"/>
    <w:rsid w:val="005D2C89"/>
    <w:rsid w:val="005E4514"/>
    <w:rsid w:val="006113EB"/>
    <w:rsid w:val="00617AA2"/>
    <w:rsid w:val="00631182"/>
    <w:rsid w:val="00631319"/>
    <w:rsid w:val="00641D4D"/>
    <w:rsid w:val="00643ADE"/>
    <w:rsid w:val="006705A5"/>
    <w:rsid w:val="00686281"/>
    <w:rsid w:val="00687C40"/>
    <w:rsid w:val="006944C3"/>
    <w:rsid w:val="006B2B8C"/>
    <w:rsid w:val="006C6F22"/>
    <w:rsid w:val="006D1FEC"/>
    <w:rsid w:val="006D4C77"/>
    <w:rsid w:val="006F60C5"/>
    <w:rsid w:val="007039F4"/>
    <w:rsid w:val="00756512"/>
    <w:rsid w:val="00761B2C"/>
    <w:rsid w:val="007A47AC"/>
    <w:rsid w:val="007A6922"/>
    <w:rsid w:val="007C0075"/>
    <w:rsid w:val="007C4D58"/>
    <w:rsid w:val="007D40C8"/>
    <w:rsid w:val="007D43F6"/>
    <w:rsid w:val="007D4791"/>
    <w:rsid w:val="0081422A"/>
    <w:rsid w:val="008178BA"/>
    <w:rsid w:val="0082517C"/>
    <w:rsid w:val="00826F51"/>
    <w:rsid w:val="0082716B"/>
    <w:rsid w:val="00827566"/>
    <w:rsid w:val="00850A91"/>
    <w:rsid w:val="0088106B"/>
    <w:rsid w:val="008868E4"/>
    <w:rsid w:val="00891041"/>
    <w:rsid w:val="008916F0"/>
    <w:rsid w:val="00894D37"/>
    <w:rsid w:val="008A7BCB"/>
    <w:rsid w:val="00913E15"/>
    <w:rsid w:val="00942760"/>
    <w:rsid w:val="00961AAE"/>
    <w:rsid w:val="00966AC5"/>
    <w:rsid w:val="00966D82"/>
    <w:rsid w:val="0097691B"/>
    <w:rsid w:val="00976D1C"/>
    <w:rsid w:val="00977666"/>
    <w:rsid w:val="0098644B"/>
    <w:rsid w:val="00990101"/>
    <w:rsid w:val="009901BB"/>
    <w:rsid w:val="009A641F"/>
    <w:rsid w:val="009B7ABE"/>
    <w:rsid w:val="009D59D7"/>
    <w:rsid w:val="00A03B9F"/>
    <w:rsid w:val="00A14A11"/>
    <w:rsid w:val="00A21B00"/>
    <w:rsid w:val="00A27DF8"/>
    <w:rsid w:val="00A37B29"/>
    <w:rsid w:val="00A5101C"/>
    <w:rsid w:val="00A52429"/>
    <w:rsid w:val="00A746FE"/>
    <w:rsid w:val="00A80517"/>
    <w:rsid w:val="00A870F1"/>
    <w:rsid w:val="00A95B11"/>
    <w:rsid w:val="00AB14E5"/>
    <w:rsid w:val="00AC0FB2"/>
    <w:rsid w:val="00AC55B8"/>
    <w:rsid w:val="00B101AF"/>
    <w:rsid w:val="00B11879"/>
    <w:rsid w:val="00B21F11"/>
    <w:rsid w:val="00B27C2D"/>
    <w:rsid w:val="00B42AF1"/>
    <w:rsid w:val="00B44C28"/>
    <w:rsid w:val="00B47073"/>
    <w:rsid w:val="00B47CE2"/>
    <w:rsid w:val="00B50B0C"/>
    <w:rsid w:val="00B7112C"/>
    <w:rsid w:val="00B82D2D"/>
    <w:rsid w:val="00B91121"/>
    <w:rsid w:val="00B96F62"/>
    <w:rsid w:val="00BB427A"/>
    <w:rsid w:val="00BC225F"/>
    <w:rsid w:val="00BC28A8"/>
    <w:rsid w:val="00BC2DF2"/>
    <w:rsid w:val="00BC5138"/>
    <w:rsid w:val="00BD6080"/>
    <w:rsid w:val="00BF08D9"/>
    <w:rsid w:val="00BF1DC4"/>
    <w:rsid w:val="00C34DBF"/>
    <w:rsid w:val="00C36D2C"/>
    <w:rsid w:val="00C402A0"/>
    <w:rsid w:val="00C41E12"/>
    <w:rsid w:val="00C43A28"/>
    <w:rsid w:val="00C44FEA"/>
    <w:rsid w:val="00C54493"/>
    <w:rsid w:val="00C82A05"/>
    <w:rsid w:val="00C85126"/>
    <w:rsid w:val="00CA6F8E"/>
    <w:rsid w:val="00D0295E"/>
    <w:rsid w:val="00D10848"/>
    <w:rsid w:val="00D154D5"/>
    <w:rsid w:val="00D32C5A"/>
    <w:rsid w:val="00D64535"/>
    <w:rsid w:val="00D76719"/>
    <w:rsid w:val="00D82907"/>
    <w:rsid w:val="00D83F36"/>
    <w:rsid w:val="00DB1975"/>
    <w:rsid w:val="00DB420C"/>
    <w:rsid w:val="00DB6F05"/>
    <w:rsid w:val="00DF1030"/>
    <w:rsid w:val="00DF107A"/>
    <w:rsid w:val="00E0465F"/>
    <w:rsid w:val="00E04889"/>
    <w:rsid w:val="00E2259E"/>
    <w:rsid w:val="00E25B9A"/>
    <w:rsid w:val="00E3437D"/>
    <w:rsid w:val="00E3616B"/>
    <w:rsid w:val="00E56A1F"/>
    <w:rsid w:val="00E64E66"/>
    <w:rsid w:val="00E90035"/>
    <w:rsid w:val="00E9243A"/>
    <w:rsid w:val="00E93096"/>
    <w:rsid w:val="00E932D9"/>
    <w:rsid w:val="00EB629C"/>
    <w:rsid w:val="00EC415F"/>
    <w:rsid w:val="00ED4B95"/>
    <w:rsid w:val="00EE261E"/>
    <w:rsid w:val="00EF079F"/>
    <w:rsid w:val="00F2058E"/>
    <w:rsid w:val="00F42FD5"/>
    <w:rsid w:val="00F52486"/>
    <w:rsid w:val="00F5479C"/>
    <w:rsid w:val="00F54F1D"/>
    <w:rsid w:val="00F64B1F"/>
    <w:rsid w:val="00F67480"/>
    <w:rsid w:val="00F73252"/>
    <w:rsid w:val="00F85E3F"/>
    <w:rsid w:val="00F91675"/>
    <w:rsid w:val="00F934BB"/>
    <w:rsid w:val="00FB2714"/>
    <w:rsid w:val="00FD2557"/>
    <w:rsid w:val="00FE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D1147"/>
  <w15:chartTrackingRefBased/>
  <w15:docId w15:val="{4F4DD6E1-861A-46DA-BA67-812BA861E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121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B91121"/>
    <w:pPr>
      <w:keepNext/>
      <w:autoSpaceDE w:val="0"/>
      <w:autoSpaceDN w:val="0"/>
      <w:ind w:firstLine="284"/>
      <w:outlineLvl w:val="0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1DC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14E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B9112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Body Text Indent"/>
    <w:basedOn w:val="a"/>
    <w:link w:val="a4"/>
    <w:rsid w:val="00B91121"/>
    <w:pPr>
      <w:spacing w:after="120"/>
      <w:ind w:left="283"/>
    </w:pPr>
  </w:style>
  <w:style w:type="character" w:customStyle="1" w:styleId="a4">
    <w:name w:val="Основной текст с отступом Знак"/>
    <w:link w:val="a3"/>
    <w:rsid w:val="00B9112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B91121"/>
    <w:pPr>
      <w:ind w:left="720"/>
      <w:contextualSpacing/>
    </w:pPr>
  </w:style>
  <w:style w:type="paragraph" w:styleId="a6">
    <w:name w:val="caption"/>
    <w:basedOn w:val="a"/>
    <w:next w:val="a"/>
    <w:qFormat/>
    <w:rsid w:val="00B91121"/>
    <w:pPr>
      <w:spacing w:before="120" w:after="120"/>
    </w:pPr>
    <w:rPr>
      <w:b/>
      <w:sz w:val="20"/>
      <w:szCs w:val="20"/>
    </w:rPr>
  </w:style>
  <w:style w:type="paragraph" w:styleId="a7">
    <w:name w:val="Normal (Web)"/>
    <w:basedOn w:val="a"/>
    <w:uiPriority w:val="99"/>
    <w:semiHidden/>
    <w:unhideWhenUsed/>
    <w:rsid w:val="008868E4"/>
    <w:pPr>
      <w:spacing w:before="100" w:beforeAutospacing="1" w:after="100" w:afterAutospacing="1"/>
    </w:pPr>
  </w:style>
  <w:style w:type="character" w:customStyle="1" w:styleId="30">
    <w:name w:val="Заголовок 3 Знак"/>
    <w:basedOn w:val="a0"/>
    <w:link w:val="3"/>
    <w:uiPriority w:val="9"/>
    <w:semiHidden/>
    <w:rsid w:val="00AB14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8">
    <w:name w:val="Hyperlink"/>
    <w:basedOn w:val="a0"/>
    <w:uiPriority w:val="99"/>
    <w:unhideWhenUsed/>
    <w:rsid w:val="00BF1DC4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BF1DC4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semiHidden/>
    <w:rsid w:val="00BF1DC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a">
    <w:name w:val="FollowedHyperlink"/>
    <w:basedOn w:val="a0"/>
    <w:uiPriority w:val="99"/>
    <w:semiHidden/>
    <w:unhideWhenUsed/>
    <w:rsid w:val="00111D9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5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20346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7466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3134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557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8908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3049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2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6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8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42304">
          <w:marLeft w:val="0"/>
          <w:marRight w:val="0"/>
          <w:marTop w:val="1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775278">
          <w:marLeft w:val="0"/>
          <w:marRight w:val="0"/>
          <w:marTop w:val="1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45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0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41139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4475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12888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53126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83015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7756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80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54471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93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2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38066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87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1423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06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8471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60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7487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51026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12585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74745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822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291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44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4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postgres/postgres/tree/master/contrib/tablefunc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postgresql.org/docs/current/tablefunc.html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stackoverflow.com/questions/3002499/postgresql-crosstab-query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J:\&#1044;&#1086;&#1082;&#1091;&#1084;&#1077;&#1085;&#1090;&#1099;\&#1047;&#1072;&#1076;&#1072;&#1085;&#1080;&#1103;\&#1058;&#1056;&#1080;&#1047;&#1041;&#1044;\&#1055;&#1088;.7%20&#1060;&#1091;&#1085;&#1082;&#1094;&#1080;&#1080;%20MySQL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Пр.7 Функции MySQL.dot</Template>
  <TotalTime>71</TotalTime>
  <Pages>7</Pages>
  <Words>1135</Words>
  <Characters>6472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Лорик</dc:creator>
  <cp:keywords/>
  <dc:description/>
  <cp:lastModifiedBy>Лариса Цымбалюк</cp:lastModifiedBy>
  <cp:revision>11</cp:revision>
  <dcterms:created xsi:type="dcterms:W3CDTF">2025-01-28T19:21:00Z</dcterms:created>
  <dcterms:modified xsi:type="dcterms:W3CDTF">2026-01-28T19:58:00Z</dcterms:modified>
</cp:coreProperties>
</file>