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5C6" w14:textId="4557C797" w:rsidR="00B91121" w:rsidRPr="00222D43" w:rsidRDefault="00B91121" w:rsidP="00B91121">
      <w:pPr>
        <w:pStyle w:val="1"/>
        <w:ind w:firstLine="0"/>
        <w:jc w:val="both"/>
        <w:rPr>
          <w:b/>
        </w:rPr>
      </w:pPr>
      <w:bookmarkStart w:id="0" w:name="_Toc377070025"/>
      <w:r w:rsidRPr="00222D43">
        <w:rPr>
          <w:b/>
        </w:rPr>
        <w:t xml:space="preserve">Практическая работа № </w:t>
      </w:r>
      <w:r w:rsidR="00096C49">
        <w:rPr>
          <w:b/>
        </w:rPr>
        <w:t>6</w:t>
      </w:r>
      <w:r w:rsidRPr="00222D43">
        <w:rPr>
          <w:b/>
        </w:rPr>
        <w:t xml:space="preserve"> </w:t>
      </w:r>
      <w:bookmarkEnd w:id="0"/>
      <w:r w:rsidR="00F73252">
        <w:t>Подзапросы</w:t>
      </w:r>
      <w:r w:rsidR="004B7810">
        <w:t xml:space="preserve"> </w:t>
      </w:r>
    </w:p>
    <w:p w14:paraId="79EF9245" w14:textId="77777777" w:rsidR="00B91121" w:rsidRPr="00222D43" w:rsidRDefault="00B91121" w:rsidP="00B91121">
      <w:pPr>
        <w:jc w:val="both"/>
        <w:rPr>
          <w:rFonts w:eastAsia="Calibri"/>
        </w:rPr>
      </w:pPr>
    </w:p>
    <w:p w14:paraId="76CB5CFF" w14:textId="77777777" w:rsidR="00B91121" w:rsidRPr="00222D43" w:rsidRDefault="00B91121" w:rsidP="00B91121">
      <w:pPr>
        <w:jc w:val="both"/>
        <w:rPr>
          <w:rFonts w:eastAsia="Calibri"/>
        </w:rPr>
      </w:pPr>
      <w:r w:rsidRPr="00222D43">
        <w:rPr>
          <w:rFonts w:eastAsia="Calibri"/>
        </w:rPr>
        <w:t>Объём учебного времени – 2ч</w:t>
      </w:r>
    </w:p>
    <w:p w14:paraId="72BB8D42" w14:textId="77777777" w:rsidR="00B91121" w:rsidRPr="00222D43" w:rsidRDefault="00B91121" w:rsidP="00B91121">
      <w:pPr>
        <w:jc w:val="both"/>
        <w:rPr>
          <w:rFonts w:eastAsia="Calibri"/>
        </w:rPr>
      </w:pPr>
    </w:p>
    <w:p w14:paraId="2027091A" w14:textId="77777777" w:rsidR="00B91121" w:rsidRPr="00222D43" w:rsidRDefault="00B91121" w:rsidP="00B91121">
      <w:pPr>
        <w:jc w:val="both"/>
        <w:rPr>
          <w:rFonts w:eastAsia="Calibri"/>
        </w:rPr>
      </w:pPr>
      <w:r w:rsidRPr="00222D43">
        <w:rPr>
          <w:rFonts w:eastAsia="Calibri"/>
        </w:rPr>
        <w:t>Методические рекомендации</w:t>
      </w:r>
    </w:p>
    <w:p w14:paraId="1494E21F" w14:textId="77777777" w:rsidR="00B91121" w:rsidRPr="00222D43" w:rsidRDefault="00B91121" w:rsidP="00B91121">
      <w:pPr>
        <w:ind w:firstLine="720"/>
        <w:jc w:val="both"/>
        <w:rPr>
          <w:i/>
        </w:rPr>
      </w:pPr>
    </w:p>
    <w:p w14:paraId="2EB3712A" w14:textId="3F737AD9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color w:val="000000"/>
        </w:rPr>
      </w:pPr>
      <w:r w:rsidRPr="00222D43">
        <w:rPr>
          <w:u w:val="single"/>
        </w:rPr>
        <w:t>Цель работы:</w:t>
      </w:r>
      <w:r w:rsidRPr="00222D43">
        <w:t xml:space="preserve"> </w:t>
      </w:r>
      <w:r w:rsidR="00F85E3F">
        <w:t>н</w:t>
      </w:r>
      <w:r w:rsidRPr="00222D43">
        <w:t xml:space="preserve">аучиться работать с </w:t>
      </w:r>
      <w:r w:rsidR="00DF1030">
        <w:t>подзапросами</w:t>
      </w:r>
      <w:r w:rsidRPr="00222D43">
        <w:t>.</w:t>
      </w:r>
    </w:p>
    <w:p w14:paraId="3509310D" w14:textId="77777777" w:rsidR="00B91121" w:rsidRPr="00222D43" w:rsidRDefault="00B91121" w:rsidP="00B91121">
      <w:pPr>
        <w:jc w:val="both"/>
        <w:rPr>
          <w:u w:val="single"/>
        </w:rPr>
      </w:pPr>
    </w:p>
    <w:p w14:paraId="3CAB7C91" w14:textId="77777777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 xml:space="preserve"> Перечень необходимых средств обучения:</w:t>
      </w:r>
    </w:p>
    <w:p w14:paraId="19D68D09" w14:textId="77777777" w:rsidR="00B91121" w:rsidRPr="00222D43" w:rsidRDefault="00B91121" w:rsidP="00B91121">
      <w:pPr>
        <w:ind w:left="720"/>
        <w:contextualSpacing/>
        <w:jc w:val="both"/>
        <w:rPr>
          <w:bCs/>
        </w:rPr>
      </w:pPr>
    </w:p>
    <w:p w14:paraId="28100976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0A47BA87" w14:textId="77777777" w:rsidR="00B91121" w:rsidRPr="00222D43" w:rsidRDefault="00B91121" w:rsidP="00B91121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ОС Windows </w:t>
      </w:r>
      <w:r w:rsidR="004F21D4">
        <w:rPr>
          <w:bCs/>
        </w:rPr>
        <w:t>10</w:t>
      </w:r>
    </w:p>
    <w:p w14:paraId="7CCB8B88" w14:textId="6603D734" w:rsidR="00B91121" w:rsidRPr="00222D43" w:rsidRDefault="00B91121" w:rsidP="00B91121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СУБД </w:t>
      </w:r>
      <w:r w:rsidR="00BF08D9">
        <w:rPr>
          <w:bCs/>
          <w:lang w:val="en-US"/>
        </w:rPr>
        <w:t>PostgreSQL</w:t>
      </w:r>
    </w:p>
    <w:p w14:paraId="27B4CCFB" w14:textId="77777777" w:rsidR="00B91121" w:rsidRPr="00222D43" w:rsidRDefault="00B91121" w:rsidP="00B91121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5E28744D" w14:textId="77777777" w:rsidR="00B91121" w:rsidRPr="00222D43" w:rsidRDefault="00B91121" w:rsidP="00B91121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Основные теоретические положения:</w:t>
      </w:r>
    </w:p>
    <w:p w14:paraId="510293E0" w14:textId="77777777" w:rsidR="00B91121" w:rsidRPr="00222D43" w:rsidRDefault="00B91121" w:rsidP="00B91121">
      <w:pPr>
        <w:tabs>
          <w:tab w:val="left" w:pos="284"/>
        </w:tabs>
        <w:jc w:val="both"/>
        <w:rPr>
          <w:b/>
          <w:color w:val="000000"/>
        </w:rPr>
      </w:pPr>
    </w:p>
    <w:p w14:paraId="6AEFD369" w14:textId="392F9A50" w:rsidR="00A870F1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 w:rsidRPr="008868E4">
        <w:t>Внутренний (вложенный) запрос генерирует значение, которое проверяется в предикате внешнего запроса.</w:t>
      </w:r>
    </w:p>
    <w:p w14:paraId="0D8E5796" w14:textId="77777777" w:rsid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 w:rsidRPr="008868E4">
        <w:t>Имеются два вида подзапросов: простой и соотнесенный.</w:t>
      </w:r>
      <w:r>
        <w:t xml:space="preserve"> </w:t>
      </w:r>
      <w:r w:rsidRPr="008868E4">
        <w:t xml:space="preserve">Соотнесенный подзапрос использует во внутреннем запросе таблицу, указанную в предложении внешнего запроса </w:t>
      </w:r>
      <w:proofErr w:type="gramStart"/>
      <w:r w:rsidRPr="008868E4">
        <w:t>FROM ,</w:t>
      </w:r>
      <w:proofErr w:type="gramEnd"/>
      <w:r w:rsidRPr="008868E4">
        <w:t xml:space="preserve"> а простой подзапрос – нет.</w:t>
      </w:r>
    </w:p>
    <w:p w14:paraId="28C2D376" w14:textId="77777777" w:rsidR="008868E4" w:rsidRPr="00F73252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</w:p>
    <w:p w14:paraId="553711A9" w14:textId="77777777" w:rsidR="00B91121" w:rsidRDefault="00F73252" w:rsidP="00B91121">
      <w:pPr>
        <w:autoSpaceDE w:val="0"/>
        <w:autoSpaceDN w:val="0"/>
        <w:adjustRightInd w:val="0"/>
        <w:contextualSpacing/>
        <w:jc w:val="both"/>
      </w:pPr>
      <w:r>
        <w:t xml:space="preserve">Пример 1. </w:t>
      </w:r>
    </w:p>
    <w:p w14:paraId="3CAD5849" w14:textId="77777777" w:rsidR="00A870F1" w:rsidRPr="00F73252" w:rsidRDefault="00DF107A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F73252">
        <w:rPr>
          <w:lang w:val="en-US"/>
        </w:rPr>
        <w:t>SELECT *</w:t>
      </w:r>
    </w:p>
    <w:p w14:paraId="6120C4D4" w14:textId="77777777" w:rsidR="00A870F1" w:rsidRPr="00F73252" w:rsidRDefault="00DF107A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F73252">
        <w:rPr>
          <w:lang w:val="en-US"/>
        </w:rPr>
        <w:t xml:space="preserve">        FROM </w:t>
      </w:r>
      <w:r w:rsidRPr="00F73252">
        <w:t>Продажи</w:t>
      </w:r>
    </w:p>
    <w:p w14:paraId="412BF0D4" w14:textId="77777777" w:rsidR="00A870F1" w:rsidRPr="00F73252" w:rsidRDefault="00DF107A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F73252">
        <w:rPr>
          <w:lang w:val="en-US"/>
        </w:rPr>
        <w:t xml:space="preserve">        WHERE </w:t>
      </w:r>
      <w:proofErr w:type="spellStart"/>
      <w:r w:rsidRPr="00F73252">
        <w:rPr>
          <w:lang w:val="en-US"/>
        </w:rPr>
        <w:t>kod_pr</w:t>
      </w:r>
      <w:proofErr w:type="spellEnd"/>
      <w:r w:rsidRPr="00F73252">
        <w:rPr>
          <w:lang w:val="en-US"/>
        </w:rPr>
        <w:t xml:space="preserve"> =</w:t>
      </w:r>
    </w:p>
    <w:p w14:paraId="4DC2B980" w14:textId="77777777" w:rsidR="00A870F1" w:rsidRPr="00F73252" w:rsidRDefault="00C54493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>
        <w:rPr>
          <w:lang w:val="en-US"/>
        </w:rPr>
        <w:t xml:space="preserve">            (</w:t>
      </w:r>
      <w:r w:rsidR="00DF107A" w:rsidRPr="00F73252">
        <w:rPr>
          <w:lang w:val="en-US"/>
        </w:rPr>
        <w:t xml:space="preserve">SELECT </w:t>
      </w:r>
      <w:proofErr w:type="spellStart"/>
      <w:r w:rsidR="00DF107A" w:rsidRPr="00F73252">
        <w:rPr>
          <w:lang w:val="en-US"/>
        </w:rPr>
        <w:t>kod_pr</w:t>
      </w:r>
      <w:proofErr w:type="spellEnd"/>
    </w:p>
    <w:p w14:paraId="42533E17" w14:textId="77777777" w:rsidR="00A870F1" w:rsidRPr="00F73252" w:rsidRDefault="00DF107A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F73252">
        <w:rPr>
          <w:lang w:val="en-US"/>
        </w:rPr>
        <w:t xml:space="preserve">                 FROM </w:t>
      </w:r>
      <w:r w:rsidRPr="00F73252">
        <w:t>Продавец</w:t>
      </w:r>
    </w:p>
    <w:p w14:paraId="0E81C2FD" w14:textId="77777777" w:rsidR="00A870F1" w:rsidRPr="00F73252" w:rsidRDefault="00DF107A" w:rsidP="00F7325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  <w:rPr>
          <w:lang w:val="en-US"/>
        </w:rPr>
      </w:pPr>
      <w:r w:rsidRPr="00F73252">
        <w:rPr>
          <w:lang w:val="en-US"/>
        </w:rPr>
        <w:t xml:space="preserve">                 WHERE name = '</w:t>
      </w:r>
      <w:r w:rsidRPr="00F73252">
        <w:t>Иванов</w:t>
      </w:r>
      <w:r w:rsidRPr="00F73252">
        <w:rPr>
          <w:lang w:val="en-US"/>
        </w:rPr>
        <w:t xml:space="preserve"> </w:t>
      </w:r>
      <w:r w:rsidRPr="00F73252">
        <w:t>И</w:t>
      </w:r>
      <w:r w:rsidRPr="00F73252">
        <w:rPr>
          <w:lang w:val="en-US"/>
        </w:rPr>
        <w:t>.</w:t>
      </w:r>
      <w:r w:rsidRPr="00F73252">
        <w:t>И</w:t>
      </w:r>
      <w:r w:rsidRPr="00F73252">
        <w:rPr>
          <w:lang w:val="en-US"/>
        </w:rPr>
        <w:t>.'</w:t>
      </w:r>
      <w:proofErr w:type="gramStart"/>
      <w:r w:rsidRPr="00F73252">
        <w:rPr>
          <w:lang w:val="en-US"/>
        </w:rPr>
        <w:t>);</w:t>
      </w:r>
      <w:proofErr w:type="gramEnd"/>
    </w:p>
    <w:p w14:paraId="23221417" w14:textId="77777777" w:rsidR="008868E4" w:rsidRDefault="008868E4" w:rsidP="00B91121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6D698853" w14:textId="77777777" w:rsid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Для неключевых атрибутов можно применить DISTINCT, чтобы вынудить простой подзапрос генерировать одиночное значение.</w:t>
      </w:r>
    </w:p>
    <w:p w14:paraId="049FCD6B" w14:textId="77777777" w:rsid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Простой подзапрос может вывести более одной строки, если в нем использован специальный оператор IN. В этом случае подзапрос выполняется многократно и формируется набор значений для оператора IN.</w:t>
      </w:r>
    </w:p>
    <w:p w14:paraId="01983FB1" w14:textId="77777777" w:rsid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Простой подзапрос можно поместить внутрь предложения HAVING, и он будет выполняться по одному разу для очередного значения из поля в предложении GROUP BY.</w:t>
      </w:r>
    </w:p>
    <w:p w14:paraId="48D01728" w14:textId="77777777" w:rsid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Простой подзапрос может содержать агрегатные функции, производящие одиночное значение, или предложения GROUP BY и HAVING.</w:t>
      </w:r>
    </w:p>
    <w:p w14:paraId="721539AA" w14:textId="77777777" w:rsidR="008868E4" w:rsidRPr="008868E4" w:rsidRDefault="008868E4" w:rsidP="008868E4">
      <w:pPr>
        <w:autoSpaceDE w:val="0"/>
        <w:autoSpaceDN w:val="0"/>
        <w:adjustRightInd w:val="0"/>
        <w:ind w:firstLine="708"/>
        <w:contextualSpacing/>
        <w:jc w:val="both"/>
      </w:pPr>
      <w:r w:rsidRPr="008868E4">
        <w:t>Соотнесенный подзапрос выполняется неоднократно, по одному разу для каждой строки таблицы основного запроса.</w:t>
      </w:r>
    </w:p>
    <w:p w14:paraId="335215C9" w14:textId="77777777" w:rsidR="008868E4" w:rsidRDefault="008868E4" w:rsidP="00B91121">
      <w:pPr>
        <w:autoSpaceDE w:val="0"/>
        <w:autoSpaceDN w:val="0"/>
        <w:adjustRightInd w:val="0"/>
        <w:contextualSpacing/>
        <w:jc w:val="both"/>
      </w:pPr>
    </w:p>
    <w:p w14:paraId="6F1A9091" w14:textId="77777777" w:rsidR="008868E4" w:rsidRDefault="008868E4" w:rsidP="008868E4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</w:pPr>
      <w:r>
        <w:t xml:space="preserve">Пример </w:t>
      </w:r>
      <w:r w:rsidR="00966D82">
        <w:t>2</w:t>
      </w:r>
      <w:r>
        <w:t>.</w:t>
      </w:r>
    </w:p>
    <w:p w14:paraId="6928EEA1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>SELECT *</w:t>
      </w:r>
    </w:p>
    <w:p w14:paraId="62577C50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 xml:space="preserve">        FROM Студенты</w:t>
      </w:r>
    </w:p>
    <w:p w14:paraId="5149037F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 xml:space="preserve">        WHERE группа </w:t>
      </w:r>
      <w:proofErr w:type="spellStart"/>
      <w:r w:rsidRPr="008868E4">
        <w:t>in</w:t>
      </w:r>
      <w:proofErr w:type="spellEnd"/>
    </w:p>
    <w:p w14:paraId="7917F154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 xml:space="preserve">            </w:t>
      </w:r>
      <w:proofErr w:type="gramStart"/>
      <w:r w:rsidRPr="008868E4">
        <w:t>( SELECT</w:t>
      </w:r>
      <w:proofErr w:type="gramEnd"/>
      <w:r w:rsidRPr="008868E4">
        <w:t xml:space="preserve"> группа</w:t>
      </w:r>
    </w:p>
    <w:p w14:paraId="26922DAF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 xml:space="preserve">                 FROM Группа</w:t>
      </w:r>
    </w:p>
    <w:p w14:paraId="50EF6A51" w14:textId="77777777" w:rsidR="008868E4" w:rsidRPr="008868E4" w:rsidRDefault="008868E4" w:rsidP="008868E4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contextualSpacing/>
        <w:jc w:val="both"/>
      </w:pPr>
      <w:r w:rsidRPr="008868E4">
        <w:t xml:space="preserve">                 WHERE специальность = ‘230115');</w:t>
      </w:r>
    </w:p>
    <w:p w14:paraId="0BCE73CE" w14:textId="77777777" w:rsidR="008868E4" w:rsidRDefault="008868E4" w:rsidP="008868E4">
      <w:pPr>
        <w:autoSpaceDE w:val="0"/>
        <w:autoSpaceDN w:val="0"/>
        <w:adjustRightInd w:val="0"/>
        <w:contextualSpacing/>
      </w:pPr>
    </w:p>
    <w:p w14:paraId="14E2C4E5" w14:textId="77777777" w:rsidR="00DF1030" w:rsidRDefault="00DF1030">
      <w:pPr>
        <w:rPr>
          <w:b/>
        </w:rPr>
      </w:pPr>
      <w:r>
        <w:rPr>
          <w:b/>
        </w:rPr>
        <w:br w:type="page"/>
      </w:r>
    </w:p>
    <w:p w14:paraId="0A3D592A" w14:textId="723FCE85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  <w:rPr>
          <w:b/>
        </w:rPr>
      </w:pPr>
      <w:r w:rsidRPr="008868E4">
        <w:rPr>
          <w:b/>
        </w:rPr>
        <w:lastRenderedPageBreak/>
        <w:t>Запрос, содержащий соотнесенный запрос, выполняется следующим образом.</w:t>
      </w:r>
    </w:p>
    <w:p w14:paraId="6E9263FE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Шаг </w:t>
      </w:r>
      <w:r w:rsidRPr="008868E4">
        <w:t>1. Выбирается строка из таблицы, именованной во внешнем запросе. Эта строка называется текущей строкой-кандидатом.</w:t>
      </w:r>
    </w:p>
    <w:p w14:paraId="0112E8E9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Шаг </w:t>
      </w:r>
      <w:r w:rsidRPr="008868E4">
        <w:t>2. Значение из этой строки-кандидата запоминается.</w:t>
      </w:r>
    </w:p>
    <w:p w14:paraId="4D7DD9D5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Шаг </w:t>
      </w:r>
      <w:r w:rsidRPr="008868E4">
        <w:t>3. Выполняется подзапрос, причем во всех местах появления имени таблицы из внешнего запроса используется значение из текущей строки-кандидата.</w:t>
      </w:r>
    </w:p>
    <w:p w14:paraId="701A9A24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>
        <w:t>Шаг </w:t>
      </w:r>
      <w:r w:rsidRPr="008868E4">
        <w:t>4.</w:t>
      </w:r>
      <w:r>
        <w:t> </w:t>
      </w:r>
      <w:r w:rsidRPr="008868E4">
        <w:t xml:space="preserve">Оценивается предикат внешнего запроса и в случае его </w:t>
      </w:r>
      <w:proofErr w:type="gramStart"/>
      <w:r w:rsidRPr="008868E4">
        <w:t>истинности  выводится</w:t>
      </w:r>
      <w:proofErr w:type="gramEnd"/>
      <w:r w:rsidRPr="008868E4">
        <w:t xml:space="preserve"> строка-кандидат.</w:t>
      </w:r>
    </w:p>
    <w:p w14:paraId="4798539C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 w:rsidRPr="008868E4">
        <w:t>Процедура повторяется для всех строк таблицы.</w:t>
      </w:r>
    </w:p>
    <w:p w14:paraId="39CC5D51" w14:textId="77777777" w:rsidR="008868E4" w:rsidRPr="008868E4" w:rsidRDefault="008868E4" w:rsidP="008868E4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360"/>
        <w:contextualSpacing/>
        <w:jc w:val="both"/>
      </w:pPr>
      <w:r w:rsidRPr="008868E4">
        <w:t>Для того чтобы ссылаться к одной и той же таблице во внутреннем и внешнем запросах, используют разные псевдонимы этой таблицы.</w:t>
      </w:r>
    </w:p>
    <w:p w14:paraId="7024B780" w14:textId="77777777" w:rsidR="008868E4" w:rsidRPr="008868E4" w:rsidRDefault="008868E4" w:rsidP="00B91121">
      <w:pPr>
        <w:autoSpaceDE w:val="0"/>
        <w:autoSpaceDN w:val="0"/>
        <w:adjustRightInd w:val="0"/>
        <w:contextualSpacing/>
        <w:jc w:val="both"/>
      </w:pPr>
    </w:p>
    <w:p w14:paraId="4BA0A9DA" w14:textId="06921BC2" w:rsidR="00F73252" w:rsidRPr="00C56E24" w:rsidRDefault="00F73252" w:rsidP="00DF1030">
      <w:pPr>
        <w:autoSpaceDE w:val="0"/>
        <w:autoSpaceDN w:val="0"/>
        <w:adjustRightInd w:val="0"/>
        <w:ind w:firstLine="708"/>
        <w:contextualSpacing/>
        <w:jc w:val="both"/>
        <w:rPr>
          <w:b/>
          <w:bCs/>
        </w:rPr>
      </w:pPr>
      <w:r w:rsidRPr="008868E4">
        <w:rPr>
          <w:b/>
          <w:bCs/>
        </w:rPr>
        <w:t xml:space="preserve">Подзапросы с </w:t>
      </w:r>
      <w:r w:rsidRPr="008868E4">
        <w:rPr>
          <w:b/>
          <w:bCs/>
          <w:lang w:val="en-US"/>
        </w:rPr>
        <w:t>ANY</w:t>
      </w:r>
      <w:r w:rsidR="00E2259E" w:rsidRPr="008868E4">
        <w:rPr>
          <w:b/>
          <w:bCs/>
        </w:rPr>
        <w:t xml:space="preserve"> (любой)</w:t>
      </w:r>
      <w:r w:rsidRPr="008868E4">
        <w:rPr>
          <w:b/>
          <w:bCs/>
        </w:rPr>
        <w:t xml:space="preserve">, </w:t>
      </w:r>
      <w:r w:rsidRPr="008868E4">
        <w:rPr>
          <w:b/>
          <w:bCs/>
          <w:lang w:val="en-US"/>
        </w:rPr>
        <w:t>SOME</w:t>
      </w:r>
      <w:r w:rsidR="00E2259E" w:rsidRPr="008868E4">
        <w:rPr>
          <w:b/>
          <w:bCs/>
        </w:rPr>
        <w:t xml:space="preserve"> (некоторый)</w:t>
      </w:r>
      <w:r w:rsidRPr="008868E4">
        <w:rPr>
          <w:b/>
          <w:bCs/>
        </w:rPr>
        <w:t xml:space="preserve">, </w:t>
      </w:r>
      <w:r w:rsidRPr="008868E4">
        <w:rPr>
          <w:b/>
          <w:bCs/>
          <w:lang w:val="en-US"/>
        </w:rPr>
        <w:t>ALL</w:t>
      </w:r>
      <w:r w:rsidR="00E2259E" w:rsidRPr="008868E4">
        <w:rPr>
          <w:b/>
          <w:bCs/>
        </w:rPr>
        <w:t xml:space="preserve"> (все)</w:t>
      </w:r>
    </w:p>
    <w:p w14:paraId="2AEC8814" w14:textId="77777777" w:rsidR="00A75C97" w:rsidRPr="00A75C97" w:rsidRDefault="00A75C97" w:rsidP="00A75C97">
      <w:pPr>
        <w:autoSpaceDE w:val="0"/>
        <w:autoSpaceDN w:val="0"/>
        <w:adjustRightInd w:val="0"/>
        <w:ind w:firstLine="708"/>
        <w:contextualSpacing/>
        <w:jc w:val="both"/>
        <w:rPr>
          <w:b/>
          <w:bCs/>
          <w:lang w:val="en-US"/>
        </w:rPr>
      </w:pPr>
      <w:r w:rsidRPr="00A75C97">
        <w:rPr>
          <w:b/>
          <w:bCs/>
          <w:lang w:val="en-US"/>
        </w:rPr>
        <w:t>expression operator ANY (subquery)</w:t>
      </w:r>
    </w:p>
    <w:p w14:paraId="4F2D2DD9" w14:textId="77777777" w:rsidR="00A75C97" w:rsidRPr="00A75C97" w:rsidRDefault="00A75C97" w:rsidP="00A75C97">
      <w:pPr>
        <w:autoSpaceDE w:val="0"/>
        <w:autoSpaceDN w:val="0"/>
        <w:adjustRightInd w:val="0"/>
        <w:ind w:firstLine="708"/>
        <w:contextualSpacing/>
        <w:jc w:val="both"/>
        <w:rPr>
          <w:b/>
          <w:bCs/>
          <w:lang w:val="en-US"/>
        </w:rPr>
      </w:pPr>
      <w:r w:rsidRPr="00A75C97">
        <w:rPr>
          <w:b/>
          <w:bCs/>
          <w:lang w:val="en-US"/>
        </w:rPr>
        <w:t xml:space="preserve">expression operator SOME (subquery) </w:t>
      </w:r>
    </w:p>
    <w:p w14:paraId="1344BBB8" w14:textId="77777777" w:rsidR="00A75C97" w:rsidRPr="00A75C97" w:rsidRDefault="00A75C97" w:rsidP="00A75C97">
      <w:pPr>
        <w:autoSpaceDE w:val="0"/>
        <w:autoSpaceDN w:val="0"/>
        <w:adjustRightInd w:val="0"/>
        <w:ind w:firstLine="708"/>
        <w:contextualSpacing/>
        <w:jc w:val="both"/>
        <w:rPr>
          <w:b/>
          <w:bCs/>
        </w:rPr>
      </w:pPr>
      <w:proofErr w:type="spellStart"/>
      <w:r w:rsidRPr="00A75C97">
        <w:rPr>
          <w:b/>
          <w:bCs/>
        </w:rPr>
        <w:t>expression</w:t>
      </w:r>
      <w:proofErr w:type="spellEnd"/>
      <w:r w:rsidRPr="00A75C97">
        <w:rPr>
          <w:b/>
          <w:bCs/>
        </w:rPr>
        <w:t xml:space="preserve"> </w:t>
      </w:r>
      <w:proofErr w:type="spellStart"/>
      <w:r w:rsidRPr="00A75C97">
        <w:rPr>
          <w:b/>
          <w:bCs/>
        </w:rPr>
        <w:t>operator</w:t>
      </w:r>
      <w:proofErr w:type="spellEnd"/>
      <w:r w:rsidRPr="00A75C97">
        <w:rPr>
          <w:b/>
          <w:bCs/>
        </w:rPr>
        <w:t xml:space="preserve"> ALL (</w:t>
      </w:r>
      <w:proofErr w:type="spellStart"/>
      <w:r w:rsidRPr="00A75C97">
        <w:rPr>
          <w:b/>
          <w:bCs/>
        </w:rPr>
        <w:t>subquery</w:t>
      </w:r>
      <w:proofErr w:type="spellEnd"/>
      <w:r w:rsidRPr="00A75C97">
        <w:rPr>
          <w:b/>
          <w:bCs/>
        </w:rPr>
        <w:t>)</w:t>
      </w:r>
    </w:p>
    <w:p w14:paraId="40D11B11" w14:textId="77777777" w:rsidR="00A75C97" w:rsidRPr="00C56E24" w:rsidRDefault="00A75C97" w:rsidP="00DF1030">
      <w:pPr>
        <w:autoSpaceDE w:val="0"/>
        <w:autoSpaceDN w:val="0"/>
        <w:adjustRightInd w:val="0"/>
        <w:ind w:firstLine="708"/>
        <w:contextualSpacing/>
        <w:jc w:val="both"/>
        <w:rPr>
          <w:b/>
          <w:bCs/>
        </w:rPr>
      </w:pPr>
    </w:p>
    <w:p w14:paraId="6DA0EFE0" w14:textId="77777777" w:rsidR="00F73252" w:rsidRPr="00990101" w:rsidRDefault="00E2259E" w:rsidP="00990101">
      <w:pPr>
        <w:autoSpaceDE w:val="0"/>
        <w:autoSpaceDN w:val="0"/>
        <w:adjustRightInd w:val="0"/>
        <w:ind w:firstLine="708"/>
        <w:contextualSpacing/>
        <w:jc w:val="both"/>
        <w:rPr>
          <w:bCs/>
        </w:rPr>
      </w:pPr>
      <w:r w:rsidRPr="00990101">
        <w:rPr>
          <w:bCs/>
        </w:rPr>
        <w:t xml:space="preserve">В случае использования </w:t>
      </w:r>
      <w:r w:rsidRPr="00990101">
        <w:t>оператора</w:t>
      </w:r>
      <w:r w:rsidRPr="00990101">
        <w:rPr>
          <w:bCs/>
        </w:rPr>
        <w:t xml:space="preserve"> ALL предикат является истинным, если каждое из значений, </w:t>
      </w:r>
      <w:r w:rsidRPr="00990101">
        <w:t>выбранных</w:t>
      </w:r>
      <w:r w:rsidRPr="00990101">
        <w:rPr>
          <w:bCs/>
        </w:rPr>
        <w:t xml:space="preserve"> подзапросом, удовлетворяет условию в предикате запроса.</w:t>
      </w:r>
    </w:p>
    <w:p w14:paraId="521F62DA" w14:textId="77777777" w:rsidR="00E2259E" w:rsidRPr="00990101" w:rsidRDefault="00E2259E" w:rsidP="00990101">
      <w:pPr>
        <w:autoSpaceDE w:val="0"/>
        <w:autoSpaceDN w:val="0"/>
        <w:adjustRightInd w:val="0"/>
        <w:ind w:firstLine="709"/>
        <w:contextualSpacing/>
        <w:jc w:val="both"/>
        <w:rPr>
          <w:bCs/>
        </w:rPr>
      </w:pPr>
      <w:r w:rsidRPr="00990101">
        <w:rPr>
          <w:bCs/>
        </w:rPr>
        <w:t xml:space="preserve">Пример </w:t>
      </w:r>
      <w:r w:rsidR="00966D82" w:rsidRPr="00990101">
        <w:rPr>
          <w:bCs/>
        </w:rPr>
        <w:t>3</w:t>
      </w:r>
      <w:r w:rsidRPr="00990101">
        <w:rPr>
          <w:bCs/>
        </w:rPr>
        <w:t>.</w:t>
      </w:r>
      <w:r w:rsidRPr="00990101">
        <w:t xml:space="preserve"> </w:t>
      </w:r>
      <w:r w:rsidRPr="00990101">
        <w:rPr>
          <w:bCs/>
        </w:rPr>
        <w:t>выведем данные на тех детей, фамилии которых предшествуют по алфавиту фамилиям детей с 1995 годом рождения:</w:t>
      </w:r>
    </w:p>
    <w:p w14:paraId="1920366A" w14:textId="77777777" w:rsidR="00E2259E" w:rsidRPr="00990101" w:rsidRDefault="00E2259E" w:rsidP="00990101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contextualSpacing/>
        <w:jc w:val="both"/>
        <w:rPr>
          <w:lang w:val="en-US"/>
        </w:rPr>
      </w:pPr>
      <w:r w:rsidRPr="00990101">
        <w:t xml:space="preserve"> </w:t>
      </w:r>
      <w:r w:rsidRPr="00990101">
        <w:rPr>
          <w:lang w:val="en-US"/>
        </w:rPr>
        <w:t>SELECT * FROM РЕБЕНОК</w:t>
      </w:r>
    </w:p>
    <w:p w14:paraId="03D44598" w14:textId="77777777" w:rsidR="00E2259E" w:rsidRPr="00990101" w:rsidRDefault="00E2259E" w:rsidP="00990101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WHERE </w:t>
      </w:r>
      <w:r w:rsidRPr="00990101">
        <w:t>ФИО</w:t>
      </w:r>
      <w:r w:rsidRPr="00990101">
        <w:rPr>
          <w:lang w:val="en-US"/>
        </w:rPr>
        <w:t>_</w:t>
      </w:r>
      <w:proofErr w:type="gramStart"/>
      <w:r w:rsidRPr="00990101">
        <w:t>Р</w:t>
      </w:r>
      <w:r w:rsidRPr="00990101">
        <w:rPr>
          <w:lang w:val="en-US"/>
        </w:rPr>
        <w:t xml:space="preserve">  &lt;</w:t>
      </w:r>
      <w:proofErr w:type="gramEnd"/>
      <w:r w:rsidRPr="00990101">
        <w:rPr>
          <w:lang w:val="en-US"/>
        </w:rPr>
        <w:t xml:space="preserve"> ALL (SELECT </w:t>
      </w:r>
      <w:r w:rsidRPr="00990101">
        <w:t>ФИО</w:t>
      </w:r>
      <w:r w:rsidRPr="00990101">
        <w:rPr>
          <w:lang w:val="en-US"/>
        </w:rPr>
        <w:t>_</w:t>
      </w:r>
      <w:r w:rsidRPr="00990101">
        <w:t>Р</w:t>
      </w:r>
      <w:r w:rsidRPr="00990101">
        <w:rPr>
          <w:lang w:val="en-US"/>
        </w:rPr>
        <w:t xml:space="preserve"> FROM </w:t>
      </w:r>
      <w:r w:rsidRPr="00990101">
        <w:t>РЕБЕНОК</w:t>
      </w:r>
    </w:p>
    <w:p w14:paraId="017E9DD5" w14:textId="77777777" w:rsidR="00E2259E" w:rsidRPr="00990101" w:rsidRDefault="00E2259E" w:rsidP="00990101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contextualSpacing/>
        <w:jc w:val="both"/>
      </w:pPr>
      <w:proofErr w:type="gramStart"/>
      <w:r w:rsidRPr="00990101">
        <w:t xml:space="preserve">WHERE  </w:t>
      </w:r>
      <w:proofErr w:type="spellStart"/>
      <w:r w:rsidRPr="00990101">
        <w:t>Год</w:t>
      </w:r>
      <w:proofErr w:type="gramEnd"/>
      <w:r w:rsidRPr="00990101">
        <w:t>_рождения</w:t>
      </w:r>
      <w:proofErr w:type="spellEnd"/>
      <w:r w:rsidRPr="00990101">
        <w:t xml:space="preserve"> = </w:t>
      </w:r>
      <w:proofErr w:type="gramStart"/>
      <w:r w:rsidRPr="00990101">
        <w:t>1995 )</w:t>
      </w:r>
      <w:proofErr w:type="gramEnd"/>
      <w:r w:rsidRPr="00990101">
        <w:t>;</w:t>
      </w:r>
    </w:p>
    <w:p w14:paraId="71799E09" w14:textId="77777777" w:rsidR="00E2259E" w:rsidRPr="00990101" w:rsidRDefault="00E2259E" w:rsidP="00990101">
      <w:pPr>
        <w:autoSpaceDE w:val="0"/>
        <w:autoSpaceDN w:val="0"/>
        <w:adjustRightInd w:val="0"/>
        <w:ind w:firstLine="709"/>
        <w:contextualSpacing/>
        <w:jc w:val="both"/>
        <w:rPr>
          <w:bCs/>
        </w:rPr>
      </w:pPr>
    </w:p>
    <w:p w14:paraId="61B0BF2C" w14:textId="77777777" w:rsidR="00E2259E" w:rsidRPr="00990101" w:rsidRDefault="00E2259E" w:rsidP="00990101">
      <w:pPr>
        <w:autoSpaceDE w:val="0"/>
        <w:autoSpaceDN w:val="0"/>
        <w:adjustRightInd w:val="0"/>
        <w:ind w:firstLine="708"/>
        <w:contextualSpacing/>
        <w:jc w:val="both"/>
      </w:pPr>
      <w:r w:rsidRPr="00990101">
        <w:t xml:space="preserve">Отличие между ALL и SOME (ANY) – действие в ситуации, когда подзапрос не возвращает никаких значений: если множество результатов </w:t>
      </w:r>
      <w:r w:rsidRPr="00990101">
        <w:rPr>
          <w:bCs/>
        </w:rPr>
        <w:t>подзапроса</w:t>
      </w:r>
      <w:r w:rsidRPr="00990101">
        <w:t xml:space="preserve"> пусто, ALL истинен, а SOME (ANY) ложен.</w:t>
      </w:r>
    </w:p>
    <w:p w14:paraId="54A2E2C2" w14:textId="77777777" w:rsidR="00A870F1" w:rsidRPr="00990101" w:rsidRDefault="00DF107A" w:rsidP="00990101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709"/>
        <w:contextualSpacing/>
        <w:jc w:val="both"/>
      </w:pPr>
      <w:r w:rsidRPr="00990101">
        <w:t xml:space="preserve">Слово ALL, которое должно следовать за операцией сравнения, означает "возвратить TRUE, если сравнение дает TRUE для всех строк, возвращаемых подзапросом". </w:t>
      </w:r>
    </w:p>
    <w:p w14:paraId="4060083C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-- ANY/ALL (</w:t>
      </w:r>
      <w:proofErr w:type="spellStart"/>
      <w:r w:rsidRPr="00A75C97">
        <w:rPr>
          <w:lang w:val="en-US"/>
        </w:rPr>
        <w:t>для</w:t>
      </w:r>
      <w:proofErr w:type="spellEnd"/>
      <w:r w:rsidRPr="00A75C97">
        <w:rPr>
          <w:lang w:val="en-US"/>
        </w:rPr>
        <w:t xml:space="preserve"> </w:t>
      </w:r>
      <w:proofErr w:type="spellStart"/>
      <w:r w:rsidRPr="00A75C97">
        <w:rPr>
          <w:lang w:val="en-US"/>
        </w:rPr>
        <w:t>сравнений</w:t>
      </w:r>
      <w:proofErr w:type="spellEnd"/>
      <w:r w:rsidRPr="00A75C97">
        <w:rPr>
          <w:lang w:val="en-US"/>
        </w:rPr>
        <w:t>)</w:t>
      </w:r>
    </w:p>
    <w:p w14:paraId="3F28C4F5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 xml:space="preserve">SELECT * FROM products </w:t>
      </w:r>
    </w:p>
    <w:p w14:paraId="1A18B8B5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WHERE price &gt; ANY (SELECT price FROM products WHERE category = 'Electronics'</w:t>
      </w:r>
      <w:proofErr w:type="gramStart"/>
      <w:r w:rsidRPr="00A75C97">
        <w:rPr>
          <w:lang w:val="en-US"/>
        </w:rPr>
        <w:t>);</w:t>
      </w:r>
      <w:proofErr w:type="gramEnd"/>
    </w:p>
    <w:p w14:paraId="4172B917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</w:p>
    <w:p w14:paraId="6933902E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-- EXISTS (</w:t>
      </w:r>
      <w:proofErr w:type="spellStart"/>
      <w:r w:rsidRPr="00A75C97">
        <w:rPr>
          <w:lang w:val="en-US"/>
        </w:rPr>
        <w:t>для</w:t>
      </w:r>
      <w:proofErr w:type="spellEnd"/>
      <w:r w:rsidRPr="00A75C97">
        <w:rPr>
          <w:lang w:val="en-US"/>
        </w:rPr>
        <w:t xml:space="preserve"> </w:t>
      </w:r>
      <w:proofErr w:type="spellStart"/>
      <w:r w:rsidRPr="00A75C97">
        <w:rPr>
          <w:lang w:val="en-US"/>
        </w:rPr>
        <w:t>проверки</w:t>
      </w:r>
      <w:proofErr w:type="spellEnd"/>
      <w:r w:rsidRPr="00A75C97">
        <w:rPr>
          <w:lang w:val="en-US"/>
        </w:rPr>
        <w:t xml:space="preserve"> </w:t>
      </w:r>
      <w:proofErr w:type="spellStart"/>
      <w:r w:rsidRPr="00A75C97">
        <w:rPr>
          <w:lang w:val="en-US"/>
        </w:rPr>
        <w:t>существования</w:t>
      </w:r>
      <w:proofErr w:type="spellEnd"/>
      <w:r w:rsidRPr="00A75C97">
        <w:rPr>
          <w:lang w:val="en-US"/>
        </w:rPr>
        <w:t>)</w:t>
      </w:r>
    </w:p>
    <w:p w14:paraId="7A2F12F8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SELECT * FROM products p</w:t>
      </w:r>
    </w:p>
    <w:p w14:paraId="7AF7A143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 xml:space="preserve">WHERE EXISTS (SELECT 1 FROM orders o WHERE </w:t>
      </w:r>
      <w:proofErr w:type="spellStart"/>
      <w:proofErr w:type="gramStart"/>
      <w:r w:rsidRPr="00A75C97">
        <w:rPr>
          <w:lang w:val="en-US"/>
        </w:rPr>
        <w:t>o.product</w:t>
      </w:r>
      <w:proofErr w:type="gramEnd"/>
      <w:r w:rsidRPr="00A75C97">
        <w:rPr>
          <w:lang w:val="en-US"/>
        </w:rPr>
        <w:t>_id</w:t>
      </w:r>
      <w:proofErr w:type="spellEnd"/>
      <w:r w:rsidRPr="00A75C97">
        <w:rPr>
          <w:lang w:val="en-US"/>
        </w:rPr>
        <w:t xml:space="preserve"> = </w:t>
      </w:r>
      <w:proofErr w:type="spellStart"/>
      <w:proofErr w:type="gramStart"/>
      <w:r w:rsidRPr="00A75C97">
        <w:rPr>
          <w:lang w:val="en-US"/>
        </w:rPr>
        <w:t>p.product</w:t>
      </w:r>
      <w:proofErr w:type="gramEnd"/>
      <w:r w:rsidRPr="00A75C97">
        <w:rPr>
          <w:lang w:val="en-US"/>
        </w:rPr>
        <w:t>_id</w:t>
      </w:r>
      <w:proofErr w:type="spellEnd"/>
      <w:proofErr w:type="gramStart"/>
      <w:r w:rsidRPr="00A75C97">
        <w:rPr>
          <w:lang w:val="en-US"/>
        </w:rPr>
        <w:t>);</w:t>
      </w:r>
      <w:proofErr w:type="gramEnd"/>
    </w:p>
    <w:p w14:paraId="08F27A35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</w:p>
    <w:p w14:paraId="59470843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-- IN (</w:t>
      </w:r>
      <w:proofErr w:type="spellStart"/>
      <w:r w:rsidRPr="00A75C97">
        <w:rPr>
          <w:lang w:val="en-US"/>
        </w:rPr>
        <w:t>для</w:t>
      </w:r>
      <w:proofErr w:type="spellEnd"/>
      <w:r w:rsidRPr="00A75C97">
        <w:rPr>
          <w:lang w:val="en-US"/>
        </w:rPr>
        <w:t xml:space="preserve"> </w:t>
      </w:r>
      <w:proofErr w:type="spellStart"/>
      <w:r w:rsidRPr="00A75C97">
        <w:rPr>
          <w:lang w:val="en-US"/>
        </w:rPr>
        <w:t>проверки</w:t>
      </w:r>
      <w:proofErr w:type="spellEnd"/>
      <w:r w:rsidRPr="00A75C97">
        <w:rPr>
          <w:lang w:val="en-US"/>
        </w:rPr>
        <w:t xml:space="preserve"> </w:t>
      </w:r>
      <w:proofErr w:type="spellStart"/>
      <w:r w:rsidRPr="00A75C97">
        <w:rPr>
          <w:lang w:val="en-US"/>
        </w:rPr>
        <w:t>вхождения</w:t>
      </w:r>
      <w:proofErr w:type="spellEnd"/>
      <w:r w:rsidRPr="00A75C97">
        <w:rPr>
          <w:lang w:val="en-US"/>
        </w:rPr>
        <w:t>)</w:t>
      </w:r>
    </w:p>
    <w:p w14:paraId="1514D759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 xml:space="preserve">SELECT * FROM products </w:t>
      </w:r>
    </w:p>
    <w:p w14:paraId="07E21C46" w14:textId="5B961F1D" w:rsidR="00F73252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A75C97">
        <w:rPr>
          <w:lang w:val="en-US"/>
        </w:rPr>
        <w:t>WHERE category IN ('Electronics', 'Computers'</w:t>
      </w:r>
      <w:proofErr w:type="gramStart"/>
      <w:r w:rsidRPr="00A75C97">
        <w:rPr>
          <w:lang w:val="en-US"/>
        </w:rPr>
        <w:t>);</w:t>
      </w:r>
      <w:proofErr w:type="gramEnd"/>
    </w:p>
    <w:p w14:paraId="262994AF" w14:textId="77777777" w:rsidR="00A75C97" w:rsidRPr="00A75C97" w:rsidRDefault="00A75C97" w:rsidP="00A75C97">
      <w:pPr>
        <w:autoSpaceDE w:val="0"/>
        <w:autoSpaceDN w:val="0"/>
        <w:adjustRightInd w:val="0"/>
        <w:ind w:firstLine="709"/>
        <w:contextualSpacing/>
        <w:rPr>
          <w:lang w:val="en-US"/>
        </w:rPr>
      </w:pPr>
    </w:p>
    <w:p w14:paraId="08635D35" w14:textId="77777777" w:rsidR="00F73252" w:rsidRPr="00990101" w:rsidRDefault="00F73252" w:rsidP="00990101">
      <w:pPr>
        <w:keepNext/>
        <w:autoSpaceDE w:val="0"/>
        <w:autoSpaceDN w:val="0"/>
        <w:adjustRightInd w:val="0"/>
        <w:ind w:firstLine="709"/>
        <w:contextualSpacing/>
        <w:rPr>
          <w:b/>
        </w:rPr>
      </w:pPr>
      <w:r w:rsidRPr="00990101">
        <w:rPr>
          <w:b/>
        </w:rPr>
        <w:t xml:space="preserve">Использование оператора </w:t>
      </w:r>
      <w:r w:rsidRPr="00990101">
        <w:rPr>
          <w:b/>
          <w:lang w:val="en-US"/>
        </w:rPr>
        <w:t>EXISTS</w:t>
      </w:r>
    </w:p>
    <w:p w14:paraId="66FB816F" w14:textId="60DA7EB1" w:rsidR="00F73252" w:rsidRPr="00990101" w:rsidRDefault="00F73252" w:rsidP="00990101">
      <w:pPr>
        <w:autoSpaceDE w:val="0"/>
        <w:autoSpaceDN w:val="0"/>
        <w:adjustRightInd w:val="0"/>
        <w:ind w:firstLine="708"/>
        <w:contextualSpacing/>
        <w:jc w:val="both"/>
      </w:pPr>
      <w:r w:rsidRPr="00990101">
        <w:rPr>
          <w:lang w:val="en-US"/>
        </w:rPr>
        <w:t>E</w:t>
      </w:r>
      <w:r w:rsidRPr="00990101">
        <w:t>XISTS - это оператор, который производит верное или неверное значение.</w:t>
      </w:r>
      <w:r w:rsidR="008868E4" w:rsidRPr="00990101">
        <w:t xml:space="preserve"> Оператор EXISTS используется, чтобы оценить факт истинности вывода для соотнесенного подзапроса. Подзапрос рассматривается как аргумент и оценивается как истинный, если тот производит любой вывод или как неистинный – в противном случае. Оператор EXISTS отличается от других операторов тем, что он не может быть неизвестным.</w:t>
      </w:r>
    </w:p>
    <w:p w14:paraId="6B947D4F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867E33">
        <w:rPr>
          <w:lang w:val="en-US"/>
        </w:rPr>
        <w:t>SELECT column1, column2, ...</w:t>
      </w:r>
    </w:p>
    <w:p w14:paraId="3A982108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867E33">
        <w:rPr>
          <w:lang w:val="en-US"/>
        </w:rPr>
        <w:t>FROM table1</w:t>
      </w:r>
    </w:p>
    <w:p w14:paraId="793807F2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867E33">
        <w:rPr>
          <w:lang w:val="en-US"/>
        </w:rPr>
        <w:t>WHERE EXISTS (subquery</w:t>
      </w:r>
      <w:proofErr w:type="gramStart"/>
      <w:r w:rsidRPr="00867E33">
        <w:rPr>
          <w:lang w:val="en-US"/>
        </w:rPr>
        <w:t>);</w:t>
      </w:r>
      <w:proofErr w:type="gramEnd"/>
    </w:p>
    <w:p w14:paraId="4CAC92AE" w14:textId="77777777" w:rsidR="00961AAE" w:rsidRPr="00867E33" w:rsidRDefault="00961AAE" w:rsidP="00990101">
      <w:pPr>
        <w:autoSpaceDE w:val="0"/>
        <w:autoSpaceDN w:val="0"/>
        <w:adjustRightInd w:val="0"/>
        <w:ind w:firstLine="709"/>
        <w:contextualSpacing/>
        <w:rPr>
          <w:lang w:val="en-US"/>
        </w:rPr>
      </w:pPr>
    </w:p>
    <w:p w14:paraId="59A16E97" w14:textId="7114F94A" w:rsidR="00F73252" w:rsidRPr="00C56E24" w:rsidRDefault="00F73252" w:rsidP="00990101">
      <w:pPr>
        <w:autoSpaceDE w:val="0"/>
        <w:autoSpaceDN w:val="0"/>
        <w:adjustRightInd w:val="0"/>
        <w:ind w:firstLine="709"/>
        <w:contextualSpacing/>
        <w:rPr>
          <w:lang w:val="en-US"/>
        </w:rPr>
      </w:pPr>
      <w:r w:rsidRPr="00990101">
        <w:lastRenderedPageBreak/>
        <w:t>Пример</w:t>
      </w:r>
      <w:r w:rsidRPr="00C56E24">
        <w:rPr>
          <w:lang w:val="en-US"/>
        </w:rPr>
        <w:t xml:space="preserve"> </w:t>
      </w:r>
      <w:r w:rsidR="008868E4" w:rsidRPr="00C56E24">
        <w:rPr>
          <w:lang w:val="en-US"/>
        </w:rPr>
        <w:t>4</w:t>
      </w:r>
      <w:r w:rsidRPr="00C56E24">
        <w:rPr>
          <w:lang w:val="en-US"/>
        </w:rPr>
        <w:t>.</w:t>
      </w:r>
    </w:p>
    <w:p w14:paraId="211C8CF2" w14:textId="77777777" w:rsidR="00A870F1" w:rsidRPr="00990101" w:rsidRDefault="00DF107A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>SELECT *</w:t>
      </w:r>
    </w:p>
    <w:p w14:paraId="5F57DD94" w14:textId="77777777" w:rsidR="00A870F1" w:rsidRPr="00990101" w:rsidRDefault="00DF107A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 xml:space="preserve">        FROM </w:t>
      </w:r>
      <w:r w:rsidRPr="00990101">
        <w:t>Студенты</w:t>
      </w:r>
    </w:p>
    <w:p w14:paraId="48DC6369" w14:textId="77777777" w:rsidR="00A870F1" w:rsidRPr="00990101" w:rsidRDefault="00DF107A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 xml:space="preserve">        WHERE EXISTS</w:t>
      </w:r>
    </w:p>
    <w:p w14:paraId="49DE9B85" w14:textId="5409227F" w:rsidR="00A870F1" w:rsidRPr="00990101" w:rsidRDefault="00C54493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 xml:space="preserve">            (</w:t>
      </w:r>
      <w:r w:rsidR="00DF107A" w:rsidRPr="00990101">
        <w:rPr>
          <w:lang w:val="en-US"/>
        </w:rPr>
        <w:t xml:space="preserve">SELECT </w:t>
      </w:r>
      <w:r w:rsidR="00867E33">
        <w:rPr>
          <w:lang w:val="en-US"/>
        </w:rPr>
        <w:t>1</w:t>
      </w:r>
    </w:p>
    <w:p w14:paraId="7C011820" w14:textId="77777777" w:rsidR="00A870F1" w:rsidRPr="00990101" w:rsidRDefault="00DF107A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 xml:space="preserve">                 FROM </w:t>
      </w:r>
      <w:r w:rsidRPr="00990101">
        <w:t>Группа</w:t>
      </w:r>
    </w:p>
    <w:p w14:paraId="51078985" w14:textId="77777777" w:rsidR="00A870F1" w:rsidRPr="00990101" w:rsidRDefault="00DF107A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 xml:space="preserve">                 WHERE </w:t>
      </w:r>
      <w:r w:rsidRPr="00990101">
        <w:t>специальность</w:t>
      </w:r>
      <w:r w:rsidRPr="00990101">
        <w:rPr>
          <w:lang w:val="en-US"/>
        </w:rPr>
        <w:t xml:space="preserve"> = ‘</w:t>
      </w:r>
      <w:r w:rsidRPr="00990101">
        <w:t>230115</w:t>
      </w:r>
      <w:r w:rsidRPr="00990101">
        <w:rPr>
          <w:lang w:val="en-US"/>
        </w:rPr>
        <w:t>'</w:t>
      </w:r>
      <w:proofErr w:type="gramStart"/>
      <w:r w:rsidRPr="00990101">
        <w:rPr>
          <w:lang w:val="en-US"/>
        </w:rPr>
        <w:t>);</w:t>
      </w:r>
      <w:proofErr w:type="gramEnd"/>
    </w:p>
    <w:p w14:paraId="2927A5EB" w14:textId="77777777" w:rsidR="00961AAE" w:rsidRDefault="00961AAE" w:rsidP="00990101">
      <w:pPr>
        <w:autoSpaceDE w:val="0"/>
        <w:autoSpaceDN w:val="0"/>
        <w:adjustRightInd w:val="0"/>
        <w:ind w:firstLine="709"/>
        <w:contextualSpacing/>
      </w:pPr>
    </w:p>
    <w:p w14:paraId="2933A3EF" w14:textId="1BC329CF" w:rsidR="008868E4" w:rsidRPr="00990101" w:rsidRDefault="008868E4" w:rsidP="00990101">
      <w:pPr>
        <w:autoSpaceDE w:val="0"/>
        <w:autoSpaceDN w:val="0"/>
        <w:adjustRightInd w:val="0"/>
        <w:ind w:firstLine="709"/>
        <w:contextualSpacing/>
      </w:pPr>
      <w:r w:rsidRPr="00990101">
        <w:t>Пример 5. Выведем данные на студентов, живущих по одному адресу:</w:t>
      </w:r>
    </w:p>
    <w:p w14:paraId="3D24E1E3" w14:textId="77777777" w:rsidR="008868E4" w:rsidRPr="00990101" w:rsidRDefault="008868E4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rPr>
          <w:lang w:val="en-US"/>
        </w:rPr>
      </w:pPr>
      <w:r w:rsidRPr="00990101">
        <w:rPr>
          <w:lang w:val="en-US"/>
        </w:rPr>
        <w:t xml:space="preserve">SELECT * FROM СТУДЕНТ </w:t>
      </w:r>
      <w:proofErr w:type="spellStart"/>
      <w:r w:rsidRPr="00990101">
        <w:rPr>
          <w:lang w:val="en-US"/>
        </w:rPr>
        <w:t>первый</w:t>
      </w:r>
      <w:proofErr w:type="spellEnd"/>
    </w:p>
    <w:p w14:paraId="4AFAA80B" w14:textId="77777777" w:rsidR="008868E4" w:rsidRPr="00990101" w:rsidRDefault="008868E4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rPr>
          <w:lang w:val="en-US"/>
        </w:rPr>
      </w:pPr>
      <w:r w:rsidRPr="00990101">
        <w:rPr>
          <w:lang w:val="en-US"/>
        </w:rPr>
        <w:t xml:space="preserve">WHERE EXISTS </w:t>
      </w:r>
      <w:proofErr w:type="gramStart"/>
      <w:r w:rsidRPr="00990101">
        <w:rPr>
          <w:lang w:val="en-US"/>
        </w:rPr>
        <w:t>( SELECT</w:t>
      </w:r>
      <w:proofErr w:type="gramEnd"/>
      <w:r w:rsidRPr="00990101">
        <w:rPr>
          <w:lang w:val="en-US"/>
        </w:rPr>
        <w:t xml:space="preserve"> * FROM СТУДЕНТ </w:t>
      </w:r>
      <w:proofErr w:type="spellStart"/>
      <w:r w:rsidRPr="00990101">
        <w:rPr>
          <w:lang w:val="en-US"/>
        </w:rPr>
        <w:t>второй</w:t>
      </w:r>
      <w:proofErr w:type="spellEnd"/>
    </w:p>
    <w:p w14:paraId="0D0D7B07" w14:textId="77777777" w:rsidR="008868E4" w:rsidRPr="00990101" w:rsidRDefault="008868E4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rPr>
          <w:lang w:val="en-US"/>
        </w:rPr>
      </w:pPr>
      <w:r w:rsidRPr="00990101">
        <w:rPr>
          <w:lang w:val="en-US"/>
        </w:rPr>
        <w:t xml:space="preserve">WHERE </w:t>
      </w:r>
      <w:proofErr w:type="spellStart"/>
      <w:proofErr w:type="gramStart"/>
      <w:r w:rsidRPr="00990101">
        <w:rPr>
          <w:lang w:val="en-US"/>
        </w:rPr>
        <w:t>первый.Адрес</w:t>
      </w:r>
      <w:proofErr w:type="spellEnd"/>
      <w:proofErr w:type="gramEnd"/>
      <w:r w:rsidRPr="00990101">
        <w:rPr>
          <w:lang w:val="en-US"/>
        </w:rPr>
        <w:t xml:space="preserve"> = </w:t>
      </w:r>
      <w:proofErr w:type="spellStart"/>
      <w:proofErr w:type="gramStart"/>
      <w:r w:rsidRPr="00990101">
        <w:rPr>
          <w:lang w:val="en-US"/>
        </w:rPr>
        <w:t>второй</w:t>
      </w:r>
      <w:proofErr w:type="spellEnd"/>
      <w:r w:rsidRPr="00990101">
        <w:rPr>
          <w:lang w:val="en-US"/>
        </w:rPr>
        <w:t xml:space="preserve"> .</w:t>
      </w:r>
      <w:proofErr w:type="spellStart"/>
      <w:r w:rsidRPr="00990101">
        <w:rPr>
          <w:lang w:val="en-US"/>
        </w:rPr>
        <w:t>Адрес</w:t>
      </w:r>
      <w:proofErr w:type="spellEnd"/>
      <w:proofErr w:type="gramEnd"/>
    </w:p>
    <w:p w14:paraId="59356487" w14:textId="77777777" w:rsidR="008868E4" w:rsidRPr="00990101" w:rsidRDefault="008868E4" w:rsidP="0099010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</w:pPr>
      <w:r w:rsidRPr="00990101">
        <w:rPr>
          <w:lang w:val="en-US"/>
        </w:rPr>
        <w:t>AND</w:t>
      </w:r>
      <w:r w:rsidRPr="00990101">
        <w:t xml:space="preserve"> </w:t>
      </w:r>
      <w:proofErr w:type="spellStart"/>
      <w:proofErr w:type="gramStart"/>
      <w:r w:rsidRPr="00990101">
        <w:t>первый.ФИО</w:t>
      </w:r>
      <w:proofErr w:type="gramEnd"/>
      <w:r w:rsidRPr="00990101">
        <w:t>_НТ</w:t>
      </w:r>
      <w:proofErr w:type="spellEnd"/>
      <w:r w:rsidRPr="00990101">
        <w:t xml:space="preserve"> &lt; </w:t>
      </w:r>
      <w:proofErr w:type="gramStart"/>
      <w:r w:rsidRPr="00990101">
        <w:t>&gt;  второй .ФИО</w:t>
      </w:r>
      <w:proofErr w:type="gramEnd"/>
      <w:r w:rsidRPr="00990101">
        <w:t>_</w:t>
      </w:r>
      <w:proofErr w:type="gramStart"/>
      <w:r w:rsidRPr="00990101">
        <w:t>НТ )</w:t>
      </w:r>
      <w:proofErr w:type="gramEnd"/>
      <w:r w:rsidRPr="00990101">
        <w:t>;</w:t>
      </w:r>
    </w:p>
    <w:p w14:paraId="705E7697" w14:textId="1FC8E29B" w:rsidR="00B91121" w:rsidRPr="00C56E24" w:rsidRDefault="00B91121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7321DF08" w14:textId="77777777" w:rsidR="00867E33" w:rsidRPr="00C56E24" w:rsidRDefault="00867E33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037A8857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867E33">
        <w:rPr>
          <w:i/>
          <w:iCs/>
        </w:rPr>
        <w:t>-- EXISTS (часто быстрее для больших таблиц)</w:t>
      </w:r>
    </w:p>
    <w:p w14:paraId="0ECD22D6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</w:t>
      </w:r>
      <w:proofErr w:type="spellStart"/>
      <w:r w:rsidRPr="00867E33">
        <w:rPr>
          <w:lang w:val="en-US"/>
        </w:rPr>
        <w:t>product_id</w:t>
      </w:r>
      <w:proofErr w:type="spellEnd"/>
      <w:r w:rsidRPr="00867E33">
        <w:rPr>
          <w:lang w:val="en-US"/>
        </w:rPr>
        <w:t>, name</w:t>
      </w:r>
    </w:p>
    <w:p w14:paraId="6EBE2C2E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>FROM products p</w:t>
      </w:r>
    </w:p>
    <w:p w14:paraId="10B1C2A5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>WHERE EXISTS (</w:t>
      </w:r>
    </w:p>
    <w:p w14:paraId="0E84F701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SELECT 1 </w:t>
      </w:r>
    </w:p>
    <w:p w14:paraId="1E04AAA5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FROM </w:t>
      </w:r>
      <w:proofErr w:type="spellStart"/>
      <w:r w:rsidRPr="00867E33">
        <w:rPr>
          <w:lang w:val="en-US"/>
        </w:rPr>
        <w:t>order_items</w:t>
      </w:r>
      <w:proofErr w:type="spellEnd"/>
      <w:r w:rsidRPr="00867E33">
        <w:rPr>
          <w:lang w:val="en-US"/>
        </w:rPr>
        <w:t xml:space="preserve"> oi </w:t>
      </w:r>
    </w:p>
    <w:p w14:paraId="34134825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WHERE </w:t>
      </w:r>
      <w:proofErr w:type="spellStart"/>
      <w:proofErr w:type="gramStart"/>
      <w:r w:rsidRPr="00867E33">
        <w:rPr>
          <w:lang w:val="en-US"/>
        </w:rPr>
        <w:t>oi.product</w:t>
      </w:r>
      <w:proofErr w:type="gramEnd"/>
      <w:r w:rsidRPr="00867E33">
        <w:rPr>
          <w:lang w:val="en-US"/>
        </w:rPr>
        <w:t>_id</w:t>
      </w:r>
      <w:proofErr w:type="spellEnd"/>
      <w:r w:rsidRPr="00867E33">
        <w:rPr>
          <w:lang w:val="en-US"/>
        </w:rPr>
        <w:t xml:space="preserve"> = </w:t>
      </w:r>
      <w:proofErr w:type="spellStart"/>
      <w:proofErr w:type="gramStart"/>
      <w:r w:rsidRPr="00867E33">
        <w:rPr>
          <w:lang w:val="en-US"/>
        </w:rPr>
        <w:t>p.product</w:t>
      </w:r>
      <w:proofErr w:type="gramEnd"/>
      <w:r w:rsidRPr="00867E33">
        <w:rPr>
          <w:lang w:val="en-US"/>
        </w:rPr>
        <w:t>_id</w:t>
      </w:r>
      <w:proofErr w:type="spellEnd"/>
    </w:p>
    <w:p w14:paraId="62C382DD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>);</w:t>
      </w:r>
    </w:p>
    <w:p w14:paraId="018046CF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</w:p>
    <w:p w14:paraId="3129239B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i/>
          <w:iCs/>
          <w:lang w:val="en-US"/>
        </w:rPr>
        <w:t>-- IN (</w:t>
      </w:r>
      <w:r w:rsidRPr="00867E33">
        <w:rPr>
          <w:i/>
          <w:iCs/>
        </w:rPr>
        <w:t>может</w:t>
      </w:r>
      <w:r w:rsidRPr="00867E33">
        <w:rPr>
          <w:i/>
          <w:iCs/>
          <w:lang w:val="en-US"/>
        </w:rPr>
        <w:t xml:space="preserve"> </w:t>
      </w:r>
      <w:r w:rsidRPr="00867E33">
        <w:rPr>
          <w:i/>
          <w:iCs/>
        </w:rPr>
        <w:t>быть</w:t>
      </w:r>
      <w:r w:rsidRPr="00867E33">
        <w:rPr>
          <w:i/>
          <w:iCs/>
          <w:lang w:val="en-US"/>
        </w:rPr>
        <w:t xml:space="preserve"> </w:t>
      </w:r>
      <w:r w:rsidRPr="00867E33">
        <w:rPr>
          <w:i/>
          <w:iCs/>
        </w:rPr>
        <w:t>медленнее</w:t>
      </w:r>
      <w:r w:rsidRPr="00867E33">
        <w:rPr>
          <w:i/>
          <w:iCs/>
          <w:lang w:val="en-US"/>
        </w:rPr>
        <w:t>)</w:t>
      </w:r>
    </w:p>
    <w:p w14:paraId="1247B1D3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</w:t>
      </w:r>
      <w:proofErr w:type="spellStart"/>
      <w:r w:rsidRPr="00867E33">
        <w:rPr>
          <w:lang w:val="en-US"/>
        </w:rPr>
        <w:t>product_id</w:t>
      </w:r>
      <w:proofErr w:type="spellEnd"/>
      <w:r w:rsidRPr="00867E33">
        <w:rPr>
          <w:lang w:val="en-US"/>
        </w:rPr>
        <w:t>, name</w:t>
      </w:r>
    </w:p>
    <w:p w14:paraId="637DB9B0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>FROM products</w:t>
      </w:r>
    </w:p>
    <w:p w14:paraId="694988D0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WHERE </w:t>
      </w:r>
      <w:proofErr w:type="spellStart"/>
      <w:r w:rsidRPr="00867E33">
        <w:rPr>
          <w:lang w:val="en-US"/>
        </w:rPr>
        <w:t>product_id</w:t>
      </w:r>
      <w:proofErr w:type="spellEnd"/>
      <w:r w:rsidRPr="00867E33">
        <w:rPr>
          <w:lang w:val="en-US"/>
        </w:rPr>
        <w:t xml:space="preserve"> IN (SELECT </w:t>
      </w:r>
      <w:proofErr w:type="spellStart"/>
      <w:r w:rsidRPr="00867E33">
        <w:rPr>
          <w:lang w:val="en-US"/>
        </w:rPr>
        <w:t>product_id</w:t>
      </w:r>
      <w:proofErr w:type="spellEnd"/>
      <w:r w:rsidRPr="00867E33">
        <w:rPr>
          <w:lang w:val="en-US"/>
        </w:rPr>
        <w:t xml:space="preserve"> FROM </w:t>
      </w:r>
      <w:proofErr w:type="spellStart"/>
      <w:r w:rsidRPr="00867E33">
        <w:rPr>
          <w:lang w:val="en-US"/>
        </w:rPr>
        <w:t>order_items</w:t>
      </w:r>
      <w:proofErr w:type="spellEnd"/>
      <w:proofErr w:type="gramStart"/>
      <w:r w:rsidRPr="00867E33">
        <w:rPr>
          <w:lang w:val="en-US"/>
        </w:rPr>
        <w:t>);</w:t>
      </w:r>
      <w:proofErr w:type="gramEnd"/>
    </w:p>
    <w:p w14:paraId="45127D10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</w:p>
    <w:p w14:paraId="71549F0F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i/>
          <w:iCs/>
          <w:lang w:val="en-US"/>
        </w:rPr>
        <w:t>-- JOIN (</w:t>
      </w:r>
      <w:r w:rsidRPr="00867E33">
        <w:rPr>
          <w:i/>
          <w:iCs/>
        </w:rPr>
        <w:t>возможны</w:t>
      </w:r>
      <w:r w:rsidRPr="00867E33">
        <w:rPr>
          <w:i/>
          <w:iCs/>
          <w:lang w:val="en-US"/>
        </w:rPr>
        <w:t xml:space="preserve"> </w:t>
      </w:r>
      <w:r w:rsidRPr="00867E33">
        <w:rPr>
          <w:i/>
          <w:iCs/>
        </w:rPr>
        <w:t>дубликаты</w:t>
      </w:r>
      <w:r w:rsidRPr="00867E33">
        <w:rPr>
          <w:i/>
          <w:iCs/>
          <w:lang w:val="en-US"/>
        </w:rPr>
        <w:t>)</w:t>
      </w:r>
    </w:p>
    <w:p w14:paraId="5666F0E4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DISTINCT </w:t>
      </w:r>
      <w:proofErr w:type="spellStart"/>
      <w:proofErr w:type="gramStart"/>
      <w:r w:rsidRPr="00867E33">
        <w:rPr>
          <w:lang w:val="en-US"/>
        </w:rPr>
        <w:t>p.product</w:t>
      </w:r>
      <w:proofErr w:type="gramEnd"/>
      <w:r w:rsidRPr="00867E33">
        <w:rPr>
          <w:lang w:val="en-US"/>
        </w:rPr>
        <w:t>_id</w:t>
      </w:r>
      <w:proofErr w:type="spellEnd"/>
      <w:r w:rsidRPr="00867E33">
        <w:rPr>
          <w:lang w:val="en-US"/>
        </w:rPr>
        <w:t>, p.name</w:t>
      </w:r>
    </w:p>
    <w:p w14:paraId="46345124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>FROM products p</w:t>
      </w:r>
    </w:p>
    <w:p w14:paraId="6019A4A6" w14:textId="77777777" w:rsid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JOIN </w:t>
      </w:r>
      <w:proofErr w:type="spellStart"/>
      <w:r w:rsidRPr="00867E33">
        <w:rPr>
          <w:lang w:val="en-US"/>
        </w:rPr>
        <w:t>order_items</w:t>
      </w:r>
      <w:proofErr w:type="spellEnd"/>
      <w:r w:rsidRPr="00867E33">
        <w:rPr>
          <w:lang w:val="en-US"/>
        </w:rPr>
        <w:t xml:space="preserve"> oi ON </w:t>
      </w:r>
      <w:proofErr w:type="spellStart"/>
      <w:proofErr w:type="gramStart"/>
      <w:r w:rsidRPr="00867E33">
        <w:rPr>
          <w:lang w:val="en-US"/>
        </w:rPr>
        <w:t>p.product</w:t>
      </w:r>
      <w:proofErr w:type="gramEnd"/>
      <w:r w:rsidRPr="00867E33">
        <w:rPr>
          <w:lang w:val="en-US"/>
        </w:rPr>
        <w:t>_id</w:t>
      </w:r>
      <w:proofErr w:type="spellEnd"/>
      <w:r w:rsidRPr="00867E33">
        <w:rPr>
          <w:lang w:val="en-US"/>
        </w:rPr>
        <w:t xml:space="preserve"> = </w:t>
      </w:r>
      <w:proofErr w:type="spellStart"/>
      <w:proofErr w:type="gramStart"/>
      <w:r w:rsidRPr="00867E33">
        <w:rPr>
          <w:lang w:val="en-US"/>
        </w:rPr>
        <w:t>oi.product</w:t>
      </w:r>
      <w:proofErr w:type="gramEnd"/>
      <w:r w:rsidRPr="00867E33">
        <w:rPr>
          <w:lang w:val="en-US"/>
        </w:rPr>
        <w:t>_</w:t>
      </w:r>
      <w:proofErr w:type="gramStart"/>
      <w:r w:rsidRPr="00867E33">
        <w:rPr>
          <w:lang w:val="en-US"/>
        </w:rPr>
        <w:t>id</w:t>
      </w:r>
      <w:proofErr w:type="spellEnd"/>
      <w:r w:rsidRPr="00867E33">
        <w:rPr>
          <w:lang w:val="en-US"/>
        </w:rPr>
        <w:t>;</w:t>
      </w:r>
      <w:proofErr w:type="gramEnd"/>
    </w:p>
    <w:p w14:paraId="626EB746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</w:p>
    <w:p w14:paraId="5FE1FAD8" w14:textId="77777777" w:rsidR="00867E33" w:rsidRPr="00867E33" w:rsidRDefault="00867E33" w:rsidP="00867E33">
      <w:pPr>
        <w:numPr>
          <w:ilvl w:val="0"/>
          <w:numId w:val="14"/>
        </w:num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EXISTS останавливается при нахождении первой совпадающей строки</w:t>
      </w:r>
    </w:p>
    <w:p w14:paraId="7B610D3A" w14:textId="77777777" w:rsidR="00867E33" w:rsidRPr="00867E33" w:rsidRDefault="00867E33" w:rsidP="00867E33">
      <w:pPr>
        <w:numPr>
          <w:ilvl w:val="0"/>
          <w:numId w:val="14"/>
        </w:num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IN обрабатывает весь подзапрос</w:t>
      </w:r>
    </w:p>
    <w:p w14:paraId="55456554" w14:textId="77777777" w:rsidR="00867E33" w:rsidRPr="00867E33" w:rsidRDefault="00867E33" w:rsidP="00867E33">
      <w:pPr>
        <w:numPr>
          <w:ilvl w:val="0"/>
          <w:numId w:val="14"/>
        </w:num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JOIN может создавать временные таблицы</w:t>
      </w:r>
    </w:p>
    <w:p w14:paraId="4B1BF8D7" w14:textId="77777777" w:rsidR="00867E33" w:rsidRDefault="00867E33" w:rsidP="00EF079F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</w:p>
    <w:p w14:paraId="245B8F7E" w14:textId="7D7D4DBB" w:rsidR="00EF079F" w:rsidRPr="00EF079F" w:rsidRDefault="00EF079F" w:rsidP="00EF079F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EF079F">
        <w:rPr>
          <w:b/>
          <w:bCs/>
        </w:rPr>
        <w:t>Коррелированный подзапрос</w:t>
      </w:r>
    </w:p>
    <w:p w14:paraId="0839024E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</w:pPr>
      <w:r w:rsidRPr="003D545B">
        <w:t>Коррелированным подзапросом называется подзапрос, который ссылается на значения столбцов внешнего запроса.</w:t>
      </w:r>
    </w:p>
    <w:p w14:paraId="0E1A2D53" w14:textId="77777777" w:rsid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</w:pPr>
      <w:r w:rsidRPr="00096C49">
        <w:rPr>
          <w:b/>
          <w:bCs/>
        </w:rPr>
        <w:t>Коррелированный подзапрос выполняется для каждой строки основного запроса</w:t>
      </w:r>
      <w:r w:rsidRPr="003D545B">
        <w:t>. В момент выполнения подзапроса значения столбцов внешнего запроса являются константами.</w:t>
      </w:r>
    </w:p>
    <w:p w14:paraId="27908757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>SELECT column1, column2, ...</w:t>
      </w:r>
    </w:p>
    <w:p w14:paraId="6EA4CDED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>FROM table1 t1</w:t>
      </w:r>
    </w:p>
    <w:p w14:paraId="437CE2DA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>WHERE column1 OPERATOR (</w:t>
      </w:r>
    </w:p>
    <w:p w14:paraId="29179273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    SELECT column2 </w:t>
      </w:r>
    </w:p>
    <w:p w14:paraId="085A03AC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    FROM table2 t2 </w:t>
      </w:r>
    </w:p>
    <w:p w14:paraId="004B9250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  <w:lang w:val="en-US"/>
        </w:rPr>
        <w:t xml:space="preserve">    </w:t>
      </w:r>
      <w:r w:rsidRPr="00096C49">
        <w:rPr>
          <w:b/>
          <w:bCs/>
        </w:rPr>
        <w:t>WHERE t</w:t>
      </w:r>
      <w:proofErr w:type="gramStart"/>
      <w:r w:rsidRPr="00096C49">
        <w:rPr>
          <w:b/>
          <w:bCs/>
        </w:rPr>
        <w:t>2.column</w:t>
      </w:r>
      <w:proofErr w:type="gramEnd"/>
      <w:r w:rsidRPr="00096C49">
        <w:rPr>
          <w:b/>
          <w:bCs/>
        </w:rPr>
        <w:t xml:space="preserve"> = t</w:t>
      </w:r>
      <w:proofErr w:type="gramStart"/>
      <w:r w:rsidRPr="00096C49">
        <w:rPr>
          <w:b/>
          <w:bCs/>
        </w:rPr>
        <w:t>1.column</w:t>
      </w:r>
      <w:proofErr w:type="gramEnd"/>
      <w:r w:rsidRPr="00096C49">
        <w:rPr>
          <w:b/>
          <w:bCs/>
        </w:rPr>
        <w:t xml:space="preserve">  </w:t>
      </w:r>
      <w:r w:rsidRPr="00096C49">
        <w:rPr>
          <w:b/>
          <w:bCs/>
          <w:i/>
          <w:iCs/>
        </w:rPr>
        <w:t>-- связь с внешним запросом</w:t>
      </w:r>
    </w:p>
    <w:p w14:paraId="6E38BCB5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</w:rPr>
        <w:t>);</w:t>
      </w:r>
    </w:p>
    <w:p w14:paraId="0F03FA28" w14:textId="77777777" w:rsidR="00096C49" w:rsidRPr="003D545B" w:rsidRDefault="00096C49" w:rsidP="003D545B">
      <w:pPr>
        <w:autoSpaceDE w:val="0"/>
        <w:autoSpaceDN w:val="0"/>
        <w:adjustRightInd w:val="0"/>
        <w:ind w:firstLine="709"/>
        <w:contextualSpacing/>
        <w:jc w:val="both"/>
      </w:pPr>
    </w:p>
    <w:p w14:paraId="1D498B77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</w:pPr>
      <w:r w:rsidRPr="003D545B">
        <w:lastRenderedPageBreak/>
        <w:t>Пример. Для каждого товара найдем магазины, в которых его можно купить по минимальной цене.</w:t>
      </w:r>
    </w:p>
    <w:p w14:paraId="11DB9CFA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>SELECT *</w:t>
      </w:r>
    </w:p>
    <w:p w14:paraId="3121EC67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 xml:space="preserve">  FROM </w:t>
      </w:r>
      <w:proofErr w:type="spellStart"/>
      <w:r w:rsidRPr="003D545B">
        <w:rPr>
          <w:b/>
          <w:bCs/>
          <w:lang w:val="en-US"/>
        </w:rPr>
        <w:t>product_price</w:t>
      </w:r>
      <w:proofErr w:type="spellEnd"/>
      <w:r w:rsidRPr="003D545B">
        <w:rPr>
          <w:b/>
          <w:bCs/>
          <w:lang w:val="en-US"/>
        </w:rPr>
        <w:t xml:space="preserve"> pp</w:t>
      </w:r>
    </w:p>
    <w:p w14:paraId="7D76ED20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 xml:space="preserve"> WHERE </w:t>
      </w:r>
      <w:proofErr w:type="spellStart"/>
      <w:proofErr w:type="gramStart"/>
      <w:r w:rsidRPr="003D545B">
        <w:rPr>
          <w:b/>
          <w:bCs/>
          <w:lang w:val="en-US"/>
        </w:rPr>
        <w:t>pp.price</w:t>
      </w:r>
      <w:proofErr w:type="spellEnd"/>
      <w:proofErr w:type="gramEnd"/>
      <w:r w:rsidRPr="003D545B">
        <w:rPr>
          <w:b/>
          <w:bCs/>
          <w:lang w:val="en-US"/>
        </w:rPr>
        <w:t xml:space="preserve"> = (SELECT min(</w:t>
      </w:r>
      <w:proofErr w:type="spellStart"/>
      <w:proofErr w:type="gramStart"/>
      <w:r w:rsidRPr="003D545B">
        <w:rPr>
          <w:b/>
          <w:bCs/>
          <w:lang w:val="en-US"/>
        </w:rPr>
        <w:t>ppm.price</w:t>
      </w:r>
      <w:proofErr w:type="spellEnd"/>
      <w:proofErr w:type="gramEnd"/>
      <w:r w:rsidRPr="003D545B">
        <w:rPr>
          <w:b/>
          <w:bCs/>
          <w:lang w:val="en-US"/>
        </w:rPr>
        <w:t>)</w:t>
      </w:r>
    </w:p>
    <w:p w14:paraId="5673F04A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 xml:space="preserve">                     FROM </w:t>
      </w:r>
      <w:proofErr w:type="spellStart"/>
      <w:r w:rsidRPr="003D545B">
        <w:rPr>
          <w:b/>
          <w:bCs/>
          <w:lang w:val="en-US"/>
        </w:rPr>
        <w:t>product_price</w:t>
      </w:r>
      <w:proofErr w:type="spellEnd"/>
      <w:r w:rsidRPr="003D545B">
        <w:rPr>
          <w:b/>
          <w:bCs/>
          <w:lang w:val="en-US"/>
        </w:rPr>
        <w:t xml:space="preserve"> ppm</w:t>
      </w:r>
    </w:p>
    <w:p w14:paraId="38D636E7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 xml:space="preserve">                    WHERE </w:t>
      </w:r>
      <w:proofErr w:type="spellStart"/>
      <w:proofErr w:type="gramStart"/>
      <w:r w:rsidRPr="003D545B">
        <w:rPr>
          <w:b/>
          <w:bCs/>
          <w:lang w:val="en-US"/>
        </w:rPr>
        <w:t>ppm.product</w:t>
      </w:r>
      <w:proofErr w:type="gramEnd"/>
      <w:r w:rsidRPr="003D545B">
        <w:rPr>
          <w:b/>
          <w:bCs/>
          <w:lang w:val="en-US"/>
        </w:rPr>
        <w:t>_id</w:t>
      </w:r>
      <w:proofErr w:type="spellEnd"/>
      <w:r w:rsidRPr="003D545B">
        <w:rPr>
          <w:b/>
          <w:bCs/>
          <w:lang w:val="en-US"/>
        </w:rPr>
        <w:t xml:space="preserve"> = </w:t>
      </w:r>
      <w:proofErr w:type="spellStart"/>
      <w:proofErr w:type="gramStart"/>
      <w:r w:rsidRPr="003D545B">
        <w:rPr>
          <w:b/>
          <w:bCs/>
          <w:lang w:val="en-US"/>
        </w:rPr>
        <w:t>pp.product</w:t>
      </w:r>
      <w:proofErr w:type="gramEnd"/>
      <w:r w:rsidRPr="003D545B">
        <w:rPr>
          <w:b/>
          <w:bCs/>
          <w:lang w:val="en-US"/>
        </w:rPr>
        <w:t>_id</w:t>
      </w:r>
      <w:proofErr w:type="spellEnd"/>
      <w:r w:rsidRPr="003D545B">
        <w:rPr>
          <w:b/>
          <w:bCs/>
          <w:lang w:val="en-US"/>
        </w:rPr>
        <w:t>)</w:t>
      </w:r>
    </w:p>
    <w:p w14:paraId="0D05049A" w14:textId="77777777" w:rsidR="003D545B" w:rsidRPr="003D545B" w:rsidRDefault="003D545B" w:rsidP="003D545B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D545B">
        <w:rPr>
          <w:b/>
          <w:bCs/>
          <w:lang w:val="en-US"/>
        </w:rPr>
        <w:t xml:space="preserve"> ORDER BY </w:t>
      </w:r>
      <w:proofErr w:type="spellStart"/>
      <w:proofErr w:type="gramStart"/>
      <w:r w:rsidRPr="003D545B">
        <w:rPr>
          <w:b/>
          <w:bCs/>
          <w:lang w:val="en-US"/>
        </w:rPr>
        <w:t>pp.product</w:t>
      </w:r>
      <w:proofErr w:type="gramEnd"/>
      <w:r w:rsidRPr="003D545B">
        <w:rPr>
          <w:b/>
          <w:bCs/>
          <w:lang w:val="en-US"/>
        </w:rPr>
        <w:t>_id</w:t>
      </w:r>
      <w:proofErr w:type="spellEnd"/>
      <w:r w:rsidRPr="003D545B">
        <w:rPr>
          <w:b/>
          <w:bCs/>
          <w:lang w:val="en-US"/>
        </w:rPr>
        <w:t xml:space="preserve">, </w:t>
      </w:r>
      <w:proofErr w:type="spellStart"/>
      <w:proofErr w:type="gramStart"/>
      <w:r w:rsidRPr="003D545B">
        <w:rPr>
          <w:b/>
          <w:bCs/>
          <w:lang w:val="en-US"/>
        </w:rPr>
        <w:t>pp.price</w:t>
      </w:r>
      <w:proofErr w:type="spellEnd"/>
      <w:proofErr w:type="gramEnd"/>
      <w:r w:rsidRPr="003D545B">
        <w:rPr>
          <w:b/>
          <w:bCs/>
          <w:lang w:val="en-US"/>
        </w:rPr>
        <w:t xml:space="preserve">, </w:t>
      </w:r>
      <w:proofErr w:type="spellStart"/>
      <w:proofErr w:type="gramStart"/>
      <w:r w:rsidRPr="003D545B">
        <w:rPr>
          <w:b/>
          <w:bCs/>
          <w:lang w:val="en-US"/>
        </w:rPr>
        <w:t>pp.store</w:t>
      </w:r>
      <w:proofErr w:type="gramEnd"/>
      <w:r w:rsidRPr="003D545B">
        <w:rPr>
          <w:b/>
          <w:bCs/>
          <w:lang w:val="en-US"/>
        </w:rPr>
        <w:t>_id</w:t>
      </w:r>
      <w:proofErr w:type="spellEnd"/>
    </w:p>
    <w:p w14:paraId="61F80757" w14:textId="77777777" w:rsidR="00EF079F" w:rsidRPr="00C56E24" w:rsidRDefault="00EF079F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</w:p>
    <w:p w14:paraId="1BF1E3F5" w14:textId="17E371D1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</w:pPr>
      <w:r w:rsidRPr="00096C49">
        <w:t>Когда использовать коррелированные подзапросы</w:t>
      </w:r>
      <w:r>
        <w:t xml:space="preserve">. </w:t>
      </w:r>
      <w:r w:rsidRPr="00096C49">
        <w:t>Когда нужно сравнить значение с агрегатом по группе</w:t>
      </w:r>
      <w:r>
        <w:t xml:space="preserve">. </w:t>
      </w:r>
      <w:r w:rsidRPr="00096C49">
        <w:t>Когда запрос с JOIN получается слишком сложным</w:t>
      </w:r>
      <w:r>
        <w:t xml:space="preserve">. </w:t>
      </w:r>
      <w:r w:rsidRPr="00096C49">
        <w:t>Для небольших таблиц или когда производительность не критична</w:t>
      </w:r>
      <w:r>
        <w:t xml:space="preserve">. </w:t>
      </w:r>
      <w:r w:rsidRPr="00096C49">
        <w:t>Коррелированные подзапросы — мощный инструмент, но требуют осторожного использования из-за потенциальных проблем с производительностью.</w:t>
      </w:r>
    </w:p>
    <w:p w14:paraId="08E1CEA3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SELECT </w:t>
      </w:r>
      <w:proofErr w:type="spellStart"/>
      <w:r w:rsidRPr="00096C49">
        <w:rPr>
          <w:b/>
          <w:bCs/>
          <w:lang w:val="en-US"/>
        </w:rPr>
        <w:t>employee_id</w:t>
      </w:r>
      <w:proofErr w:type="spellEnd"/>
      <w:r w:rsidRPr="00096C49">
        <w:rPr>
          <w:b/>
          <w:bCs/>
          <w:lang w:val="en-US"/>
        </w:rPr>
        <w:t xml:space="preserve">, salary, </w:t>
      </w:r>
      <w:proofErr w:type="spellStart"/>
      <w:r w:rsidRPr="00096C49">
        <w:rPr>
          <w:b/>
          <w:bCs/>
          <w:lang w:val="en-US"/>
        </w:rPr>
        <w:t>department_id</w:t>
      </w:r>
      <w:proofErr w:type="spellEnd"/>
    </w:p>
    <w:p w14:paraId="59C0F604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>FROM employees e1</w:t>
      </w:r>
    </w:p>
    <w:p w14:paraId="5AAAD723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>WHERE salary &gt; (</w:t>
      </w:r>
    </w:p>
    <w:p w14:paraId="670C31D4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    SELECT </w:t>
      </w:r>
      <w:proofErr w:type="gramStart"/>
      <w:r w:rsidRPr="00096C49">
        <w:rPr>
          <w:b/>
          <w:bCs/>
          <w:lang w:val="en-US"/>
        </w:rPr>
        <w:t>AVG(</w:t>
      </w:r>
      <w:proofErr w:type="gramEnd"/>
      <w:r w:rsidRPr="00096C49">
        <w:rPr>
          <w:b/>
          <w:bCs/>
          <w:lang w:val="en-US"/>
        </w:rPr>
        <w:t>salary)</w:t>
      </w:r>
    </w:p>
    <w:p w14:paraId="59E0833B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    FROM employees e2</w:t>
      </w:r>
    </w:p>
    <w:p w14:paraId="151759E2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    WHERE e</w:t>
      </w:r>
      <w:proofErr w:type="gramStart"/>
      <w:r w:rsidRPr="00096C49">
        <w:rPr>
          <w:b/>
          <w:bCs/>
          <w:lang w:val="en-US"/>
        </w:rPr>
        <w:t>2.department</w:t>
      </w:r>
      <w:proofErr w:type="gramEnd"/>
      <w:r w:rsidRPr="00096C49">
        <w:rPr>
          <w:b/>
          <w:bCs/>
          <w:lang w:val="en-US"/>
        </w:rPr>
        <w:t>_id = e</w:t>
      </w:r>
      <w:proofErr w:type="gramStart"/>
      <w:r w:rsidRPr="00096C49">
        <w:rPr>
          <w:b/>
          <w:bCs/>
          <w:lang w:val="en-US"/>
        </w:rPr>
        <w:t>1.department</w:t>
      </w:r>
      <w:proofErr w:type="gramEnd"/>
      <w:r w:rsidRPr="00096C49">
        <w:rPr>
          <w:b/>
          <w:bCs/>
          <w:lang w:val="en-US"/>
        </w:rPr>
        <w:t>_id</w:t>
      </w:r>
    </w:p>
    <w:p w14:paraId="3BDFF8B6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</w:rPr>
        <w:t>);</w:t>
      </w:r>
    </w:p>
    <w:p w14:paraId="36D4E063" w14:textId="77777777" w:rsidR="00096C49" w:rsidRPr="00096C49" w:rsidRDefault="00096C49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</w:p>
    <w:p w14:paraId="2258A18D" w14:textId="76E5446C" w:rsid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</w:pPr>
      <w:r w:rsidRPr="00966AC5">
        <w:rPr>
          <w:b/>
          <w:bCs/>
        </w:rPr>
        <w:t>Использование LATERAL в SQL</w:t>
      </w:r>
      <w:r w:rsidRPr="00966AC5">
        <w:t>. Эта конструкция позволяет ссылаться на столбцы из предыдущего (или основного) запроса внутри подзапроса. Это полезно, когда ты хочешь выполнить подзапрос, который зависит от значений в основном запросе.</w:t>
      </w:r>
      <w:r w:rsidR="00096C49" w:rsidRPr="00096C4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96C49" w:rsidRPr="00096C49">
        <w:t xml:space="preserve">Это </w:t>
      </w:r>
      <w:r w:rsidR="00096C49" w:rsidRPr="00096C49">
        <w:rPr>
          <w:b/>
          <w:bCs/>
        </w:rPr>
        <w:t>альтернатива</w:t>
      </w:r>
      <w:r w:rsidR="00096C49" w:rsidRPr="00096C49">
        <w:t xml:space="preserve"> коррелированным подзапросам.</w:t>
      </w:r>
    </w:p>
    <w:p w14:paraId="3DBCD2E4" w14:textId="77777777" w:rsidR="00096C49" w:rsidRPr="00C56E24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  <w:lang w:val="en-US"/>
        </w:rPr>
        <w:t>SELECT</w:t>
      </w:r>
      <w:r w:rsidRPr="00C56E24">
        <w:rPr>
          <w:b/>
          <w:bCs/>
        </w:rPr>
        <w:t xml:space="preserve"> *</w:t>
      </w:r>
    </w:p>
    <w:p w14:paraId="0FF34322" w14:textId="77777777" w:rsidR="00096C49" w:rsidRPr="00C56E24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  <w:lang w:val="en-US"/>
        </w:rPr>
        <w:t>FROM</w:t>
      </w:r>
      <w:r w:rsidRPr="00C56E24">
        <w:rPr>
          <w:b/>
          <w:bCs/>
        </w:rPr>
        <w:t xml:space="preserve"> </w:t>
      </w:r>
      <w:r w:rsidRPr="00096C49">
        <w:rPr>
          <w:b/>
          <w:bCs/>
          <w:lang w:val="en-US"/>
        </w:rPr>
        <w:t>table</w:t>
      </w:r>
      <w:r w:rsidRPr="00C56E24">
        <w:rPr>
          <w:b/>
          <w:bCs/>
        </w:rPr>
        <w:t xml:space="preserve">1 </w:t>
      </w:r>
      <w:r w:rsidRPr="00096C49">
        <w:rPr>
          <w:b/>
          <w:bCs/>
          <w:lang w:val="en-US"/>
        </w:rPr>
        <w:t>t</w:t>
      </w:r>
      <w:r w:rsidRPr="00C56E24">
        <w:rPr>
          <w:b/>
          <w:bCs/>
        </w:rPr>
        <w:t>1,</w:t>
      </w:r>
    </w:p>
    <w:p w14:paraId="02631BB7" w14:textId="77777777" w:rsidR="00096C49" w:rsidRPr="00C56E24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096C49">
        <w:rPr>
          <w:b/>
          <w:bCs/>
          <w:lang w:val="en-US"/>
        </w:rPr>
        <w:t>LATERAL</w:t>
      </w:r>
      <w:r w:rsidRPr="00C56E24">
        <w:rPr>
          <w:b/>
          <w:bCs/>
        </w:rPr>
        <w:t xml:space="preserve"> (</w:t>
      </w:r>
    </w:p>
    <w:p w14:paraId="2F2ADCFA" w14:textId="77777777" w:rsidR="00096C49" w:rsidRPr="00C56E24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C56E24">
        <w:rPr>
          <w:b/>
          <w:bCs/>
        </w:rPr>
        <w:t xml:space="preserve">    </w:t>
      </w:r>
      <w:r w:rsidRPr="00096C49">
        <w:rPr>
          <w:b/>
          <w:bCs/>
          <w:lang w:val="en-US"/>
        </w:rPr>
        <w:t>SELECT</w:t>
      </w:r>
      <w:r w:rsidRPr="00C56E24">
        <w:rPr>
          <w:b/>
          <w:bCs/>
        </w:rPr>
        <w:t xml:space="preserve"> ...</w:t>
      </w:r>
    </w:p>
    <w:p w14:paraId="1A6C1DB8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C56E24">
        <w:rPr>
          <w:b/>
          <w:bCs/>
        </w:rPr>
        <w:t xml:space="preserve">    </w:t>
      </w:r>
      <w:r w:rsidRPr="00096C49">
        <w:rPr>
          <w:b/>
          <w:bCs/>
          <w:lang w:val="en-US"/>
        </w:rPr>
        <w:t>WHERE condition = t</w:t>
      </w:r>
      <w:proofErr w:type="gramStart"/>
      <w:r w:rsidRPr="00096C49">
        <w:rPr>
          <w:b/>
          <w:bCs/>
          <w:lang w:val="en-US"/>
        </w:rPr>
        <w:t>1.column</w:t>
      </w:r>
      <w:proofErr w:type="gramEnd"/>
    </w:p>
    <w:p w14:paraId="40BCDD7B" w14:textId="77777777" w:rsidR="00096C49" w:rsidRPr="00096C49" w:rsidRDefault="00096C49" w:rsidP="00096C49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096C49">
        <w:rPr>
          <w:b/>
          <w:bCs/>
          <w:lang w:val="en-US"/>
        </w:rPr>
        <w:t xml:space="preserve">) </w:t>
      </w:r>
      <w:proofErr w:type="gramStart"/>
      <w:r w:rsidRPr="00096C49">
        <w:rPr>
          <w:b/>
          <w:bCs/>
          <w:lang w:val="en-US"/>
        </w:rPr>
        <w:t>subquery;</w:t>
      </w:r>
      <w:proofErr w:type="gramEnd"/>
    </w:p>
    <w:p w14:paraId="204A5B09" w14:textId="77777777" w:rsidR="00096C49" w:rsidRPr="00096C49" w:rsidRDefault="00096C49" w:rsidP="00966AC5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</w:p>
    <w:p w14:paraId="06847658" w14:textId="30DAE7A3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</w:pPr>
      <w:r>
        <w:t xml:space="preserve">Пример, даны таблицы </w:t>
      </w:r>
      <w:proofErr w:type="spellStart"/>
      <w:r w:rsidRPr="00966AC5">
        <w:t>authors</w:t>
      </w:r>
      <w:proofErr w:type="spellEnd"/>
      <w:r w:rsidRPr="00966AC5">
        <w:t xml:space="preserve"> (авторы) и </w:t>
      </w:r>
      <w:proofErr w:type="spellStart"/>
      <w:r w:rsidRPr="00966AC5">
        <w:t>books</w:t>
      </w:r>
      <w:proofErr w:type="spellEnd"/>
      <w:r w:rsidRPr="00966AC5">
        <w:t xml:space="preserve"> (книги), и </w:t>
      </w:r>
      <w:r>
        <w:t>хотим</w:t>
      </w:r>
      <w:r w:rsidRPr="00966AC5">
        <w:t xml:space="preserve"> </w:t>
      </w:r>
      <w:r>
        <w:t xml:space="preserve">получить </w:t>
      </w:r>
      <w:r w:rsidRPr="00966AC5">
        <w:t>список авторов вместе с их самой популярной книгой (например, по количеству продаж).</w:t>
      </w:r>
    </w:p>
    <w:p w14:paraId="0D539AC3" w14:textId="3C81792B" w:rsidR="00EF079F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966AC5">
        <w:rPr>
          <w:b/>
          <w:bCs/>
        </w:rPr>
        <w:t>Вот как можно использовать LATERAL в таком случае:</w:t>
      </w:r>
    </w:p>
    <w:p w14:paraId="359E6F46" w14:textId="6E8B118B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966AC5">
        <w:rPr>
          <w:b/>
          <w:bCs/>
          <w:lang w:val="en-US"/>
        </w:rPr>
        <w:t xml:space="preserve">ELECT </w:t>
      </w:r>
    </w:p>
    <w:p w14:paraId="1A1F98D0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</w:t>
      </w:r>
      <w:proofErr w:type="spellStart"/>
      <w:proofErr w:type="gramStart"/>
      <w:r w:rsidRPr="00966AC5">
        <w:rPr>
          <w:b/>
          <w:bCs/>
          <w:lang w:val="en-US"/>
        </w:rPr>
        <w:t>a.author</w:t>
      </w:r>
      <w:proofErr w:type="gramEnd"/>
      <w:r w:rsidRPr="00966AC5">
        <w:rPr>
          <w:b/>
          <w:bCs/>
          <w:lang w:val="en-US"/>
        </w:rPr>
        <w:t>_id</w:t>
      </w:r>
      <w:proofErr w:type="spellEnd"/>
      <w:r w:rsidRPr="00966AC5">
        <w:rPr>
          <w:b/>
          <w:bCs/>
          <w:lang w:val="en-US"/>
        </w:rPr>
        <w:t>,</w:t>
      </w:r>
    </w:p>
    <w:p w14:paraId="493628DF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</w:t>
      </w:r>
      <w:proofErr w:type="gramStart"/>
      <w:r w:rsidRPr="00966AC5">
        <w:rPr>
          <w:b/>
          <w:bCs/>
          <w:lang w:val="en-US"/>
        </w:rPr>
        <w:t>a.</w:t>
      </w:r>
      <w:proofErr w:type="gramEnd"/>
      <w:r w:rsidRPr="00966AC5">
        <w:rPr>
          <w:b/>
          <w:bCs/>
          <w:lang w:val="en-US"/>
        </w:rPr>
        <w:t xml:space="preserve">name AS </w:t>
      </w:r>
      <w:proofErr w:type="spellStart"/>
      <w:r w:rsidRPr="00966AC5">
        <w:rPr>
          <w:b/>
          <w:bCs/>
          <w:lang w:val="en-US"/>
        </w:rPr>
        <w:t>author_name</w:t>
      </w:r>
      <w:proofErr w:type="spellEnd"/>
      <w:r w:rsidRPr="00966AC5">
        <w:rPr>
          <w:b/>
          <w:bCs/>
          <w:lang w:val="en-US"/>
        </w:rPr>
        <w:t>,</w:t>
      </w:r>
    </w:p>
    <w:p w14:paraId="3DCACD87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</w:t>
      </w:r>
      <w:proofErr w:type="spellStart"/>
      <w:proofErr w:type="gramStart"/>
      <w:r w:rsidRPr="00966AC5">
        <w:rPr>
          <w:b/>
          <w:bCs/>
          <w:lang w:val="en-US"/>
        </w:rPr>
        <w:t>b.title</w:t>
      </w:r>
      <w:proofErr w:type="spellEnd"/>
      <w:proofErr w:type="gramEnd"/>
      <w:r w:rsidRPr="00966AC5">
        <w:rPr>
          <w:b/>
          <w:bCs/>
          <w:lang w:val="en-US"/>
        </w:rPr>
        <w:t xml:space="preserve"> AS </w:t>
      </w:r>
      <w:proofErr w:type="spellStart"/>
      <w:r w:rsidRPr="00966AC5">
        <w:rPr>
          <w:b/>
          <w:bCs/>
          <w:lang w:val="en-US"/>
        </w:rPr>
        <w:t>best_selling_book</w:t>
      </w:r>
      <w:proofErr w:type="spellEnd"/>
    </w:p>
    <w:p w14:paraId="283B77B4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FROM </w:t>
      </w:r>
    </w:p>
    <w:p w14:paraId="0C6C0F0F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authors a</w:t>
      </w:r>
    </w:p>
    <w:p w14:paraId="288A5DAF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LEFT JOIN </w:t>
      </w:r>
    </w:p>
    <w:p w14:paraId="5F38D4FE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LATERAL (</w:t>
      </w:r>
    </w:p>
    <w:p w14:paraId="22500CFC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SELECT </w:t>
      </w:r>
    </w:p>
    <w:p w14:paraId="740EEAEC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    title</w:t>
      </w:r>
    </w:p>
    <w:p w14:paraId="7B575598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FROM </w:t>
      </w:r>
    </w:p>
    <w:p w14:paraId="607B9DC8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    books</w:t>
      </w:r>
    </w:p>
    <w:p w14:paraId="0160DB59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</w:t>
      </w:r>
      <w:proofErr w:type="gramStart"/>
      <w:r w:rsidRPr="00966AC5">
        <w:rPr>
          <w:b/>
          <w:bCs/>
          <w:lang w:val="en-US"/>
        </w:rPr>
        <w:t>WHERE</w:t>
      </w:r>
      <w:proofErr w:type="gramEnd"/>
      <w:r w:rsidRPr="00966AC5">
        <w:rPr>
          <w:b/>
          <w:bCs/>
          <w:lang w:val="en-US"/>
        </w:rPr>
        <w:t xml:space="preserve"> </w:t>
      </w:r>
    </w:p>
    <w:p w14:paraId="7BCBA910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    </w:t>
      </w:r>
      <w:proofErr w:type="spellStart"/>
      <w:proofErr w:type="gramStart"/>
      <w:r w:rsidRPr="00966AC5">
        <w:rPr>
          <w:b/>
          <w:bCs/>
          <w:lang w:val="en-US"/>
        </w:rPr>
        <w:t>books.author</w:t>
      </w:r>
      <w:proofErr w:type="gramEnd"/>
      <w:r w:rsidRPr="00966AC5">
        <w:rPr>
          <w:b/>
          <w:bCs/>
          <w:lang w:val="en-US"/>
        </w:rPr>
        <w:t>_id</w:t>
      </w:r>
      <w:proofErr w:type="spellEnd"/>
      <w:r w:rsidRPr="00966AC5">
        <w:rPr>
          <w:b/>
          <w:bCs/>
          <w:lang w:val="en-US"/>
        </w:rPr>
        <w:t xml:space="preserve"> = </w:t>
      </w:r>
      <w:proofErr w:type="spellStart"/>
      <w:proofErr w:type="gramStart"/>
      <w:r w:rsidRPr="00966AC5">
        <w:rPr>
          <w:b/>
          <w:bCs/>
          <w:lang w:val="en-US"/>
        </w:rPr>
        <w:t>a.author</w:t>
      </w:r>
      <w:proofErr w:type="gramEnd"/>
      <w:r w:rsidRPr="00966AC5">
        <w:rPr>
          <w:b/>
          <w:bCs/>
          <w:lang w:val="en-US"/>
        </w:rPr>
        <w:t>_id</w:t>
      </w:r>
      <w:proofErr w:type="spellEnd"/>
    </w:p>
    <w:p w14:paraId="4F21D2CF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ORDER BY </w:t>
      </w:r>
    </w:p>
    <w:p w14:paraId="5FA1284A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    </w:t>
      </w:r>
      <w:proofErr w:type="gramStart"/>
      <w:r w:rsidRPr="00966AC5">
        <w:rPr>
          <w:b/>
          <w:bCs/>
          <w:lang w:val="en-US"/>
        </w:rPr>
        <w:t>sales</w:t>
      </w:r>
      <w:proofErr w:type="gramEnd"/>
      <w:r w:rsidRPr="00966AC5">
        <w:rPr>
          <w:b/>
          <w:bCs/>
          <w:lang w:val="en-US"/>
        </w:rPr>
        <w:t xml:space="preserve"> DESC</w:t>
      </w:r>
    </w:p>
    <w:p w14:paraId="44937799" w14:textId="77777777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66AC5">
        <w:rPr>
          <w:b/>
          <w:bCs/>
          <w:lang w:val="en-US"/>
        </w:rPr>
        <w:t xml:space="preserve">        LIMIT 1</w:t>
      </w:r>
    </w:p>
    <w:p w14:paraId="41837170" w14:textId="686004D1" w:rsidR="00966AC5" w:rsidRPr="00966AC5" w:rsidRDefault="00966AC5" w:rsidP="00966AC5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966AC5">
        <w:rPr>
          <w:b/>
          <w:bCs/>
          <w:lang w:val="en-US"/>
        </w:rPr>
        <w:lastRenderedPageBreak/>
        <w:t xml:space="preserve">    </w:t>
      </w:r>
      <w:r w:rsidRPr="00966AC5">
        <w:rPr>
          <w:b/>
          <w:bCs/>
        </w:rPr>
        <w:t xml:space="preserve">) </w:t>
      </w:r>
      <w:r w:rsidRPr="00966AC5">
        <w:rPr>
          <w:b/>
          <w:bCs/>
          <w:lang w:val="en-US"/>
        </w:rPr>
        <w:t>b</w:t>
      </w:r>
      <w:r w:rsidRPr="00966AC5">
        <w:rPr>
          <w:b/>
          <w:bCs/>
        </w:rPr>
        <w:t xml:space="preserve"> </w:t>
      </w:r>
      <w:r w:rsidRPr="00966AC5">
        <w:rPr>
          <w:b/>
          <w:bCs/>
          <w:lang w:val="en-US"/>
        </w:rPr>
        <w:t>ON</w:t>
      </w:r>
      <w:r w:rsidRPr="00966AC5">
        <w:rPr>
          <w:b/>
          <w:bCs/>
        </w:rPr>
        <w:t xml:space="preserve"> </w:t>
      </w:r>
      <w:r w:rsidRPr="00966AC5">
        <w:rPr>
          <w:b/>
          <w:bCs/>
          <w:lang w:val="en-US"/>
        </w:rPr>
        <w:t>true</w:t>
      </w:r>
      <w:r w:rsidRPr="00966AC5">
        <w:rPr>
          <w:b/>
          <w:bCs/>
        </w:rPr>
        <w:t>;</w:t>
      </w:r>
    </w:p>
    <w:p w14:paraId="0A8ABA62" w14:textId="77777777" w:rsidR="00966AC5" w:rsidRPr="00414CFA" w:rsidRDefault="00966AC5" w:rsidP="00966AC5">
      <w:pPr>
        <w:shd w:val="clear" w:color="auto" w:fill="FFFFFF"/>
        <w:autoSpaceDE w:val="0"/>
        <w:autoSpaceDN w:val="0"/>
        <w:adjustRightInd w:val="0"/>
        <w:ind w:firstLine="567"/>
        <w:jc w:val="both"/>
        <w:rPr>
          <w:color w:val="000000"/>
        </w:rPr>
      </w:pPr>
      <w:r w:rsidRPr="00414CFA">
        <w:rPr>
          <w:color w:val="000000"/>
        </w:rPr>
        <w:t xml:space="preserve">Когда элемент </w:t>
      </w:r>
      <w:r w:rsidRPr="00414CFA">
        <w:rPr>
          <w:color w:val="000000"/>
          <w:lang w:val="en-US"/>
        </w:rPr>
        <w:t>FROM</w:t>
      </w:r>
      <w:r w:rsidRPr="00414CFA">
        <w:rPr>
          <w:color w:val="000000"/>
        </w:rPr>
        <w:t xml:space="preserve"> содержит ссылки </w:t>
      </w:r>
      <w:r w:rsidRPr="00414CFA">
        <w:rPr>
          <w:color w:val="000000"/>
          <w:lang w:val="en-US"/>
        </w:rPr>
        <w:t>LATERAL</w:t>
      </w:r>
      <w:r w:rsidRPr="00414CFA">
        <w:rPr>
          <w:color w:val="000000"/>
        </w:rPr>
        <w:t xml:space="preserve">, запрос выполняется следующим образом: сначала для строки элемента </w:t>
      </w:r>
      <w:r w:rsidRPr="00414CFA">
        <w:rPr>
          <w:color w:val="000000"/>
          <w:lang w:val="en-US"/>
        </w:rPr>
        <w:t>FROM</w:t>
      </w:r>
      <w:r w:rsidRPr="00414CFA">
        <w:rPr>
          <w:color w:val="000000"/>
        </w:rPr>
        <w:t xml:space="preserve"> с целевыми столбцами, или набора строк из нескольких элементов </w:t>
      </w:r>
      <w:r w:rsidRPr="00414CFA">
        <w:rPr>
          <w:color w:val="000000"/>
          <w:lang w:val="en-US"/>
        </w:rPr>
        <w:t>FROM</w:t>
      </w:r>
      <w:r w:rsidRPr="00414CFA">
        <w:rPr>
          <w:color w:val="000000"/>
        </w:rPr>
        <w:t xml:space="preserve">, содержащих целевые столбцы, вычисляется элемент </w:t>
      </w:r>
      <w:r w:rsidRPr="00414CFA">
        <w:rPr>
          <w:color w:val="000000"/>
          <w:lang w:val="en-US"/>
        </w:rPr>
        <w:t>LATERAL</w:t>
      </w:r>
      <w:r w:rsidRPr="00414CFA">
        <w:rPr>
          <w:color w:val="000000"/>
        </w:rPr>
        <w:t xml:space="preserve"> со значениями этих столбцов. Затем результирующие строки обычным образом соединяются со строками, из которых они были вычислены. Эта процедура повторяется для всех строк исходных таблиц.</w:t>
      </w:r>
    </w:p>
    <w:p w14:paraId="265AAB27" w14:textId="77777777" w:rsidR="00966AC5" w:rsidRDefault="00966AC5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</w:p>
    <w:p w14:paraId="56D5861C" w14:textId="77777777" w:rsidR="003557B4" w:rsidRPr="003557B4" w:rsidRDefault="003557B4" w:rsidP="003557B4">
      <w:pPr>
        <w:autoSpaceDE w:val="0"/>
        <w:autoSpaceDN w:val="0"/>
        <w:adjustRightInd w:val="0"/>
        <w:ind w:firstLine="709"/>
        <w:contextualSpacing/>
        <w:jc w:val="both"/>
      </w:pPr>
      <w:r w:rsidRPr="003557B4">
        <w:rPr>
          <w:b/>
          <w:bCs/>
        </w:rPr>
        <w:t>Коррелированный подзапрос </w:t>
      </w:r>
      <w:proofErr w:type="gramStart"/>
      <w:r w:rsidRPr="003557B4">
        <w:t>- это</w:t>
      </w:r>
      <w:proofErr w:type="gramEnd"/>
      <w:r w:rsidRPr="003557B4">
        <w:t xml:space="preserve"> подзапрос в SELECT или WHERE, который выполняется для каждой строки внешнего запроса.</w:t>
      </w:r>
    </w:p>
    <w:p w14:paraId="5886CF5D" w14:textId="77777777" w:rsidR="003557B4" w:rsidRPr="003557B4" w:rsidRDefault="003557B4" w:rsidP="003557B4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3557B4">
        <w:rPr>
          <w:b/>
          <w:bCs/>
        </w:rPr>
        <w:t>LATERAL </w:t>
      </w:r>
      <w:proofErr w:type="gramStart"/>
      <w:r w:rsidRPr="003557B4">
        <w:t>- это</w:t>
      </w:r>
      <w:proofErr w:type="gramEnd"/>
      <w:r w:rsidRPr="003557B4">
        <w:t xml:space="preserve"> подзапрос в </w:t>
      </w:r>
      <w:r w:rsidRPr="003557B4">
        <w:rPr>
          <w:b/>
          <w:bCs/>
        </w:rPr>
        <w:t>FROM/JOIN</w:t>
      </w:r>
      <w:r w:rsidRPr="003557B4">
        <w:t>, который может ссылаться на столбцы из предыдущих таблиц.</w:t>
      </w:r>
    </w:p>
    <w:p w14:paraId="27B5CF91" w14:textId="77777777" w:rsidR="003557B4" w:rsidRPr="00C56E24" w:rsidRDefault="003557B4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725"/>
        <w:gridCol w:w="3141"/>
      </w:tblGrid>
      <w:tr w:rsidR="003557B4" w:rsidRPr="003557B4" w14:paraId="29555F5F" w14:textId="77777777" w:rsidTr="003557B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CF59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Характеристика</w:t>
            </w:r>
          </w:p>
        </w:tc>
        <w:tc>
          <w:tcPr>
            <w:tcW w:w="372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7873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Коррелированный подзапрос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BBED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LATERAL</w:t>
            </w:r>
          </w:p>
        </w:tc>
      </w:tr>
      <w:tr w:rsidR="003557B4" w:rsidRPr="003557B4" w14:paraId="28C7F39D" w14:textId="77777777" w:rsidTr="003557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851F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Местоположение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7C649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SELECT, WHERE, HAVING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EB810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FROM, JOIN</w:t>
            </w:r>
          </w:p>
        </w:tc>
      </w:tr>
      <w:tr w:rsidR="003557B4" w:rsidRPr="003557B4" w14:paraId="695F268C" w14:textId="77777777" w:rsidTr="003557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9918C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Возвращает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7496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Одно значение или скаляр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7856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Несколько столбцов и строк</w:t>
            </w:r>
          </w:p>
        </w:tc>
      </w:tr>
      <w:tr w:rsidR="003557B4" w:rsidRPr="003557B4" w14:paraId="1359DEB4" w14:textId="77777777" w:rsidTr="003557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6C89E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LIMIT/OFFSET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FD42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Не поддерживает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2BF17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Поддерживает</w:t>
            </w:r>
          </w:p>
        </w:tc>
      </w:tr>
      <w:tr w:rsidR="003557B4" w:rsidRPr="003557B4" w14:paraId="1EEB24AB" w14:textId="77777777" w:rsidTr="003557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50EA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Производительность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A23B0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Часто медленнее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C206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Часто быстрее</w:t>
            </w:r>
          </w:p>
        </w:tc>
      </w:tr>
      <w:tr w:rsidR="003557B4" w:rsidRPr="003557B4" w14:paraId="5CC6EB9D" w14:textId="77777777" w:rsidTr="003557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6859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Читаемость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E8F5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Менее читаем для сложных случаев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FBEA" w14:textId="77777777" w:rsidR="003557B4" w:rsidRPr="003557B4" w:rsidRDefault="003557B4" w:rsidP="003557B4">
            <w:pPr>
              <w:autoSpaceDE w:val="0"/>
              <w:autoSpaceDN w:val="0"/>
              <w:adjustRightInd w:val="0"/>
              <w:contextualSpacing/>
              <w:jc w:val="both"/>
            </w:pPr>
            <w:r w:rsidRPr="003557B4">
              <w:t>Более читаема</w:t>
            </w:r>
          </w:p>
        </w:tc>
      </w:tr>
    </w:tbl>
    <w:p w14:paraId="4E0826B8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>Коррелированный подзапрос:</w:t>
      </w:r>
    </w:p>
    <w:p w14:paraId="1AF62163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SELECT </w:t>
      </w:r>
    </w:p>
    <w:p w14:paraId="6F6B96C6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    </w:t>
      </w:r>
      <w:proofErr w:type="spellStart"/>
      <w:r w:rsidRPr="003557B4">
        <w:rPr>
          <w:b/>
          <w:bCs/>
        </w:rPr>
        <w:t>c.customer_id</w:t>
      </w:r>
      <w:proofErr w:type="spellEnd"/>
      <w:r w:rsidRPr="003557B4">
        <w:rPr>
          <w:b/>
          <w:bCs/>
        </w:rPr>
        <w:t>,</w:t>
      </w:r>
    </w:p>
    <w:p w14:paraId="0D841288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    c.name,</w:t>
      </w:r>
    </w:p>
    <w:p w14:paraId="1EC7B4C3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    (SELECT </w:t>
      </w:r>
      <w:proofErr w:type="gramStart"/>
      <w:r w:rsidRPr="003557B4">
        <w:rPr>
          <w:b/>
          <w:bCs/>
        </w:rPr>
        <w:t>COUNT(</w:t>
      </w:r>
      <w:proofErr w:type="gramEnd"/>
      <w:r w:rsidRPr="003557B4">
        <w:rPr>
          <w:b/>
          <w:bCs/>
        </w:rPr>
        <w:t xml:space="preserve">*) </w:t>
      </w:r>
    </w:p>
    <w:p w14:paraId="6E6E7002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     FROM </w:t>
      </w:r>
      <w:proofErr w:type="spellStart"/>
      <w:r w:rsidRPr="003557B4">
        <w:rPr>
          <w:b/>
          <w:bCs/>
        </w:rPr>
        <w:t>orders</w:t>
      </w:r>
      <w:proofErr w:type="spellEnd"/>
      <w:r w:rsidRPr="003557B4">
        <w:rPr>
          <w:b/>
          <w:bCs/>
        </w:rPr>
        <w:t xml:space="preserve"> o </w:t>
      </w:r>
    </w:p>
    <w:p w14:paraId="1DCBEE65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 WHERE </w:t>
      </w:r>
      <w:proofErr w:type="spellStart"/>
      <w:proofErr w:type="gramStart"/>
      <w:r w:rsidRPr="003557B4">
        <w:rPr>
          <w:b/>
          <w:bCs/>
          <w:lang w:val="en-US"/>
        </w:rPr>
        <w:t>o.customer</w:t>
      </w:r>
      <w:proofErr w:type="gramEnd"/>
      <w:r w:rsidRPr="003557B4">
        <w:rPr>
          <w:b/>
          <w:bCs/>
          <w:lang w:val="en-US"/>
        </w:rPr>
        <w:t>_id</w:t>
      </w:r>
      <w:proofErr w:type="spellEnd"/>
      <w:r w:rsidRPr="003557B4">
        <w:rPr>
          <w:b/>
          <w:bCs/>
          <w:lang w:val="en-US"/>
        </w:rPr>
        <w:t xml:space="preserve"> = </w:t>
      </w:r>
      <w:proofErr w:type="spellStart"/>
      <w:proofErr w:type="gramStart"/>
      <w:r w:rsidRPr="003557B4">
        <w:rPr>
          <w:b/>
          <w:bCs/>
          <w:lang w:val="en-US"/>
        </w:rPr>
        <w:t>c.customer</w:t>
      </w:r>
      <w:proofErr w:type="gramEnd"/>
      <w:r w:rsidRPr="003557B4">
        <w:rPr>
          <w:b/>
          <w:bCs/>
          <w:lang w:val="en-US"/>
        </w:rPr>
        <w:t>_id</w:t>
      </w:r>
      <w:proofErr w:type="spellEnd"/>
      <w:r w:rsidRPr="003557B4">
        <w:rPr>
          <w:b/>
          <w:bCs/>
          <w:lang w:val="en-US"/>
        </w:rPr>
        <w:t xml:space="preserve">) as </w:t>
      </w:r>
      <w:proofErr w:type="spellStart"/>
      <w:r w:rsidRPr="003557B4">
        <w:rPr>
          <w:b/>
          <w:bCs/>
          <w:lang w:val="en-US"/>
        </w:rPr>
        <w:t>order_count</w:t>
      </w:r>
      <w:proofErr w:type="spellEnd"/>
    </w:p>
    <w:p w14:paraId="3385614C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FROM </w:t>
      </w:r>
      <w:proofErr w:type="spellStart"/>
      <w:r w:rsidRPr="003557B4">
        <w:rPr>
          <w:b/>
          <w:bCs/>
        </w:rPr>
        <w:t>customers</w:t>
      </w:r>
      <w:proofErr w:type="spellEnd"/>
      <w:r w:rsidRPr="003557B4">
        <w:rPr>
          <w:b/>
          <w:bCs/>
        </w:rPr>
        <w:t xml:space="preserve"> c;</w:t>
      </w:r>
    </w:p>
    <w:p w14:paraId="1EF27AD3" w14:textId="77777777" w:rsidR="003557B4" w:rsidRPr="003557B4" w:rsidRDefault="003557B4" w:rsidP="003557B4">
      <w:pPr>
        <w:numPr>
          <w:ilvl w:val="0"/>
          <w:numId w:val="11"/>
        </w:numPr>
        <w:autoSpaceDE w:val="0"/>
        <w:autoSpaceDN w:val="0"/>
        <w:adjustRightInd w:val="0"/>
        <w:contextualSpacing/>
        <w:jc w:val="both"/>
      </w:pPr>
      <w:r w:rsidRPr="003557B4">
        <w:t>Возвращает только одно значение (</w:t>
      </w:r>
      <w:proofErr w:type="spellStart"/>
      <w:r w:rsidRPr="003557B4">
        <w:rPr>
          <w:rFonts w:eastAsiaTheme="majorEastAsia"/>
        </w:rPr>
        <w:t>order_count</w:t>
      </w:r>
      <w:proofErr w:type="spellEnd"/>
      <w:r w:rsidRPr="003557B4">
        <w:t>)</w:t>
      </w:r>
    </w:p>
    <w:p w14:paraId="575EBECD" w14:textId="77777777" w:rsidR="003557B4" w:rsidRPr="003557B4" w:rsidRDefault="003557B4" w:rsidP="003557B4">
      <w:pPr>
        <w:numPr>
          <w:ilvl w:val="0"/>
          <w:numId w:val="11"/>
        </w:numPr>
        <w:autoSpaceDE w:val="0"/>
        <w:autoSpaceDN w:val="0"/>
        <w:adjustRightInd w:val="0"/>
        <w:contextualSpacing/>
        <w:jc w:val="both"/>
      </w:pPr>
      <w:r w:rsidRPr="003557B4">
        <w:t>Нельзя получить несколько столбцов</w:t>
      </w:r>
    </w:p>
    <w:p w14:paraId="0B9842F9" w14:textId="77777777" w:rsid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</w:p>
    <w:p w14:paraId="52CE0215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>LATERAL:</w:t>
      </w:r>
    </w:p>
    <w:p w14:paraId="6CBF3733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SELECT </w:t>
      </w:r>
    </w:p>
    <w:p w14:paraId="7EB581AE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</w:t>
      </w:r>
      <w:proofErr w:type="spellStart"/>
      <w:r w:rsidRPr="003557B4">
        <w:rPr>
          <w:b/>
          <w:bCs/>
          <w:lang w:val="en-US"/>
        </w:rPr>
        <w:t>c.customer_id</w:t>
      </w:r>
      <w:proofErr w:type="spellEnd"/>
      <w:r w:rsidRPr="003557B4">
        <w:rPr>
          <w:b/>
          <w:bCs/>
          <w:lang w:val="en-US"/>
        </w:rPr>
        <w:t xml:space="preserve">, </w:t>
      </w:r>
    </w:p>
    <w:p w14:paraId="143CEE9E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c.name, </w:t>
      </w:r>
    </w:p>
    <w:p w14:paraId="009AE75D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order_</w:t>
      </w:r>
      <w:proofErr w:type="gramStart"/>
      <w:r w:rsidRPr="003557B4">
        <w:rPr>
          <w:b/>
          <w:bCs/>
          <w:lang w:val="en-US"/>
        </w:rPr>
        <w:t>stats.*</w:t>
      </w:r>
      <w:proofErr w:type="gramEnd"/>
    </w:p>
    <w:p w14:paraId="51AA8498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>FROM customers c</w:t>
      </w:r>
    </w:p>
    <w:p w14:paraId="15ADA2B3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>CROSS JOIN LATERAL (</w:t>
      </w:r>
    </w:p>
    <w:p w14:paraId="4147660C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SELECT </w:t>
      </w:r>
    </w:p>
    <w:p w14:paraId="6B22BCF6" w14:textId="77777777" w:rsidR="003557B4" w:rsidRPr="00C56E2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    </w:t>
      </w:r>
      <w:proofErr w:type="gramStart"/>
      <w:r w:rsidRPr="003557B4">
        <w:rPr>
          <w:b/>
          <w:bCs/>
          <w:lang w:val="en-US"/>
        </w:rPr>
        <w:t>COUNT(</w:t>
      </w:r>
      <w:proofErr w:type="gramEnd"/>
      <w:r w:rsidRPr="003557B4">
        <w:rPr>
          <w:b/>
          <w:bCs/>
          <w:lang w:val="en-US"/>
        </w:rPr>
        <w:t xml:space="preserve">*) as </w:t>
      </w:r>
      <w:proofErr w:type="spellStart"/>
      <w:r w:rsidRPr="003557B4">
        <w:rPr>
          <w:b/>
          <w:bCs/>
          <w:lang w:val="en-US"/>
        </w:rPr>
        <w:t>order_count</w:t>
      </w:r>
      <w:proofErr w:type="spellEnd"/>
      <w:r w:rsidRPr="003557B4">
        <w:rPr>
          <w:b/>
          <w:bCs/>
          <w:lang w:val="en-US"/>
        </w:rPr>
        <w:t>,</w:t>
      </w:r>
    </w:p>
    <w:p w14:paraId="2EB82B12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    </w:t>
      </w:r>
      <w:proofErr w:type="gramStart"/>
      <w:r w:rsidRPr="003557B4">
        <w:rPr>
          <w:b/>
          <w:bCs/>
          <w:lang w:val="en-US"/>
        </w:rPr>
        <w:t>MAX(</w:t>
      </w:r>
      <w:proofErr w:type="spellStart"/>
      <w:proofErr w:type="gramEnd"/>
      <w:r w:rsidRPr="003557B4">
        <w:rPr>
          <w:b/>
          <w:bCs/>
          <w:lang w:val="en-US"/>
        </w:rPr>
        <w:t>order_date</w:t>
      </w:r>
      <w:proofErr w:type="spellEnd"/>
      <w:r w:rsidRPr="003557B4">
        <w:rPr>
          <w:b/>
          <w:bCs/>
          <w:lang w:val="en-US"/>
        </w:rPr>
        <w:t xml:space="preserve">) as </w:t>
      </w:r>
      <w:proofErr w:type="spellStart"/>
      <w:r w:rsidRPr="003557B4">
        <w:rPr>
          <w:b/>
          <w:bCs/>
          <w:lang w:val="en-US"/>
        </w:rPr>
        <w:t>last_order_date</w:t>
      </w:r>
      <w:proofErr w:type="spellEnd"/>
      <w:r w:rsidRPr="003557B4">
        <w:rPr>
          <w:b/>
          <w:bCs/>
          <w:lang w:val="en-US"/>
        </w:rPr>
        <w:t>,</w:t>
      </w:r>
    </w:p>
    <w:p w14:paraId="6A591532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    </w:t>
      </w:r>
      <w:proofErr w:type="gramStart"/>
      <w:r w:rsidRPr="003557B4">
        <w:rPr>
          <w:b/>
          <w:bCs/>
          <w:lang w:val="en-US"/>
        </w:rPr>
        <w:t>SUM(</w:t>
      </w:r>
      <w:proofErr w:type="gramEnd"/>
      <w:r w:rsidRPr="003557B4">
        <w:rPr>
          <w:b/>
          <w:bCs/>
          <w:lang w:val="en-US"/>
        </w:rPr>
        <w:t xml:space="preserve">amount) as </w:t>
      </w:r>
      <w:proofErr w:type="spellStart"/>
      <w:r w:rsidRPr="003557B4">
        <w:rPr>
          <w:b/>
          <w:bCs/>
          <w:lang w:val="en-US"/>
        </w:rPr>
        <w:t>total_amount</w:t>
      </w:r>
      <w:proofErr w:type="spellEnd"/>
    </w:p>
    <w:p w14:paraId="768F2030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FROM orders o </w:t>
      </w:r>
    </w:p>
    <w:p w14:paraId="6BD2C965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3557B4">
        <w:rPr>
          <w:b/>
          <w:bCs/>
          <w:lang w:val="en-US"/>
        </w:rPr>
        <w:t xml:space="preserve">    WHERE </w:t>
      </w:r>
      <w:proofErr w:type="spellStart"/>
      <w:proofErr w:type="gramStart"/>
      <w:r w:rsidRPr="003557B4">
        <w:rPr>
          <w:b/>
          <w:bCs/>
          <w:lang w:val="en-US"/>
        </w:rPr>
        <w:t>o.customer</w:t>
      </w:r>
      <w:proofErr w:type="gramEnd"/>
      <w:r w:rsidRPr="003557B4">
        <w:rPr>
          <w:b/>
          <w:bCs/>
          <w:lang w:val="en-US"/>
        </w:rPr>
        <w:t>_id</w:t>
      </w:r>
      <w:proofErr w:type="spellEnd"/>
      <w:r w:rsidRPr="003557B4">
        <w:rPr>
          <w:b/>
          <w:bCs/>
          <w:lang w:val="en-US"/>
        </w:rPr>
        <w:t xml:space="preserve"> = </w:t>
      </w:r>
      <w:proofErr w:type="spellStart"/>
      <w:proofErr w:type="gramStart"/>
      <w:r w:rsidRPr="003557B4">
        <w:rPr>
          <w:b/>
          <w:bCs/>
          <w:lang w:val="en-US"/>
        </w:rPr>
        <w:t>c.customer</w:t>
      </w:r>
      <w:proofErr w:type="gramEnd"/>
      <w:r w:rsidRPr="003557B4">
        <w:rPr>
          <w:b/>
          <w:bCs/>
          <w:lang w:val="en-US"/>
        </w:rPr>
        <w:t>_id</w:t>
      </w:r>
      <w:proofErr w:type="spellEnd"/>
    </w:p>
    <w:p w14:paraId="1085208E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3557B4">
        <w:rPr>
          <w:b/>
          <w:bCs/>
        </w:rPr>
        <w:t xml:space="preserve">) </w:t>
      </w:r>
      <w:proofErr w:type="spellStart"/>
      <w:r w:rsidRPr="003557B4">
        <w:rPr>
          <w:b/>
          <w:bCs/>
        </w:rPr>
        <w:t>order_stats</w:t>
      </w:r>
      <w:proofErr w:type="spellEnd"/>
      <w:r w:rsidRPr="003557B4">
        <w:rPr>
          <w:b/>
          <w:bCs/>
        </w:rPr>
        <w:t>;</w:t>
      </w:r>
    </w:p>
    <w:p w14:paraId="5E3E9A9C" w14:textId="77777777" w:rsidR="003557B4" w:rsidRPr="003557B4" w:rsidRDefault="003557B4" w:rsidP="003557B4">
      <w:pPr>
        <w:numPr>
          <w:ilvl w:val="0"/>
          <w:numId w:val="12"/>
        </w:numPr>
        <w:autoSpaceDE w:val="0"/>
        <w:autoSpaceDN w:val="0"/>
        <w:adjustRightInd w:val="0"/>
        <w:contextualSpacing/>
        <w:jc w:val="both"/>
      </w:pPr>
      <w:r w:rsidRPr="003557B4">
        <w:t>Возвращает несколько столбцов сразу</w:t>
      </w:r>
    </w:p>
    <w:p w14:paraId="22BE4743" w14:textId="77777777" w:rsidR="003557B4" w:rsidRPr="003557B4" w:rsidRDefault="003557B4" w:rsidP="003557B4">
      <w:pPr>
        <w:numPr>
          <w:ilvl w:val="0"/>
          <w:numId w:val="12"/>
        </w:numPr>
        <w:autoSpaceDE w:val="0"/>
        <w:autoSpaceDN w:val="0"/>
        <w:adjustRightInd w:val="0"/>
        <w:contextualSpacing/>
        <w:jc w:val="both"/>
      </w:pPr>
      <w:r w:rsidRPr="003557B4">
        <w:t>Более эффективно для комплексных данных</w:t>
      </w:r>
    </w:p>
    <w:p w14:paraId="4B553C6F" w14:textId="77777777" w:rsidR="003557B4" w:rsidRPr="003557B4" w:rsidRDefault="003557B4" w:rsidP="003557B4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</w:p>
    <w:p w14:paraId="78AA04EF" w14:textId="033E6FCC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990101">
        <w:rPr>
          <w:b/>
          <w:bCs/>
        </w:rPr>
        <w:t>Вынесенные подзапросы (</w:t>
      </w:r>
      <w:r>
        <w:rPr>
          <w:b/>
          <w:bCs/>
        </w:rPr>
        <w:t>и</w:t>
      </w:r>
      <w:r w:rsidRPr="00990101">
        <w:rPr>
          <w:b/>
          <w:bCs/>
        </w:rPr>
        <w:t>менованные подзапрос</w:t>
      </w:r>
      <w:r>
        <w:rPr>
          <w:b/>
          <w:bCs/>
        </w:rPr>
        <w:t>ы</w:t>
      </w:r>
      <w:r w:rsidRPr="00990101">
        <w:rPr>
          <w:b/>
          <w:bCs/>
        </w:rPr>
        <w:t>), или разложение запроса на подзапросы с помощью фразы WITH</w:t>
      </w:r>
    </w:p>
    <w:p w14:paraId="72F7B6FA" w14:textId="256CBEEE" w:rsidR="00990101" w:rsidRPr="00990101" w:rsidRDefault="00961AAE" w:rsidP="00990101">
      <w:pPr>
        <w:autoSpaceDE w:val="0"/>
        <w:autoSpaceDN w:val="0"/>
        <w:adjustRightInd w:val="0"/>
        <w:ind w:firstLine="709"/>
        <w:contextualSpacing/>
        <w:jc w:val="both"/>
      </w:pPr>
      <w:r>
        <w:rPr>
          <w:lang w:val="en-US"/>
        </w:rPr>
        <w:t>PostgreSQL</w:t>
      </w:r>
      <w:r w:rsidR="00990101" w:rsidRPr="00990101">
        <w:t xml:space="preserve"> допускает вынесение определений подзапросов из тела основного запроса с помощью особой фразы WITH. </w:t>
      </w:r>
    </w:p>
    <w:p w14:paraId="24339B3E" w14:textId="77777777" w:rsidR="00990101" w:rsidRPr="00990101" w:rsidRDefault="00990101" w:rsidP="00961AAE">
      <w:pPr>
        <w:keepNext/>
        <w:autoSpaceDE w:val="0"/>
        <w:autoSpaceDN w:val="0"/>
        <w:adjustRightInd w:val="0"/>
        <w:ind w:firstLine="709"/>
        <w:contextualSpacing/>
        <w:jc w:val="both"/>
      </w:pPr>
      <w:r w:rsidRPr="00990101">
        <w:t>Фраза WITH используется в двух целях:</w:t>
      </w:r>
    </w:p>
    <w:p w14:paraId="6AD76E44" w14:textId="77777777" w:rsidR="00990101" w:rsidRPr="00990101" w:rsidRDefault="00990101" w:rsidP="00990101">
      <w:pPr>
        <w:numPr>
          <w:ilvl w:val="0"/>
          <w:numId w:val="10"/>
        </w:numPr>
        <w:autoSpaceDE w:val="0"/>
        <w:autoSpaceDN w:val="0"/>
        <w:adjustRightInd w:val="0"/>
        <w:ind w:left="0" w:firstLine="709"/>
        <w:contextualSpacing/>
        <w:jc w:val="both"/>
      </w:pPr>
      <w:r w:rsidRPr="00990101">
        <w:t xml:space="preserve">для придания запросу </w:t>
      </w:r>
      <w:r w:rsidRPr="00990101">
        <w:rPr>
          <w:b/>
          <w:bCs/>
        </w:rPr>
        <w:t>формулировки</w:t>
      </w:r>
      <w:r w:rsidRPr="00990101">
        <w:t>, более понятной программисту (просто </w:t>
      </w:r>
      <w:proofErr w:type="spellStart"/>
      <w:r w:rsidRPr="00990101">
        <w:rPr>
          <w:i/>
          <w:iCs/>
          <w:highlight w:val="yellow"/>
        </w:rPr>
        <w:t>subquery</w:t>
      </w:r>
      <w:proofErr w:type="spellEnd"/>
      <w:r w:rsidRPr="00990101">
        <w:rPr>
          <w:highlight w:val="yellow"/>
        </w:rPr>
        <w:t> </w:t>
      </w:r>
      <w:proofErr w:type="spellStart"/>
      <w:r w:rsidRPr="00990101">
        <w:rPr>
          <w:highlight w:val="yellow"/>
        </w:rPr>
        <w:t>factoring</w:t>
      </w:r>
      <w:proofErr w:type="spellEnd"/>
      <w:r w:rsidRPr="00990101">
        <w:t>)</w:t>
      </w:r>
    </w:p>
    <w:p w14:paraId="7B8E148C" w14:textId="77777777" w:rsidR="00961AAE" w:rsidRDefault="00990101" w:rsidP="00961AAE">
      <w:pPr>
        <w:numPr>
          <w:ilvl w:val="0"/>
          <w:numId w:val="10"/>
        </w:numPr>
        <w:autoSpaceDE w:val="0"/>
        <w:autoSpaceDN w:val="0"/>
        <w:adjustRightInd w:val="0"/>
        <w:ind w:left="0" w:firstLine="709"/>
        <w:contextualSpacing/>
        <w:jc w:val="both"/>
      </w:pPr>
      <w:r w:rsidRPr="00990101">
        <w:t xml:space="preserve">для записи </w:t>
      </w:r>
      <w:r w:rsidRPr="00990101">
        <w:rPr>
          <w:b/>
          <w:bCs/>
        </w:rPr>
        <w:t xml:space="preserve">рекурсивных запросов </w:t>
      </w:r>
      <w:r w:rsidRPr="00990101">
        <w:t>(</w:t>
      </w:r>
      <w:proofErr w:type="spellStart"/>
      <w:r w:rsidRPr="00990101">
        <w:rPr>
          <w:highlight w:val="yellow"/>
        </w:rPr>
        <w:t>recursive</w:t>
      </w:r>
      <w:proofErr w:type="spellEnd"/>
      <w:r w:rsidRPr="00990101">
        <w:rPr>
          <w:highlight w:val="yellow"/>
        </w:rPr>
        <w:t xml:space="preserve"> </w:t>
      </w:r>
      <w:proofErr w:type="spellStart"/>
      <w:r w:rsidRPr="00990101">
        <w:rPr>
          <w:i/>
          <w:iCs/>
          <w:highlight w:val="yellow"/>
        </w:rPr>
        <w:t>subquery</w:t>
      </w:r>
      <w:proofErr w:type="spellEnd"/>
      <w:r w:rsidRPr="00990101">
        <w:rPr>
          <w:i/>
          <w:iCs/>
          <w:highlight w:val="yellow"/>
        </w:rPr>
        <w:t xml:space="preserve"> </w:t>
      </w:r>
      <w:proofErr w:type="spellStart"/>
      <w:r w:rsidRPr="00990101">
        <w:rPr>
          <w:highlight w:val="yellow"/>
        </w:rPr>
        <w:t>factoring</w:t>
      </w:r>
      <w:proofErr w:type="spellEnd"/>
      <w:r w:rsidRPr="00990101">
        <w:t>).</w:t>
      </w:r>
    </w:p>
    <w:p w14:paraId="61D8A97A" w14:textId="77C5D520" w:rsidR="00990101" w:rsidRPr="00990101" w:rsidRDefault="00990101" w:rsidP="00961AAE">
      <w:pPr>
        <w:numPr>
          <w:ilvl w:val="0"/>
          <w:numId w:val="10"/>
        </w:numPr>
        <w:autoSpaceDE w:val="0"/>
        <w:autoSpaceDN w:val="0"/>
        <w:adjustRightInd w:val="0"/>
        <w:ind w:left="0" w:firstLine="709"/>
        <w:contextualSpacing/>
        <w:jc w:val="both"/>
      </w:pPr>
      <w:r w:rsidRPr="00990101">
        <w:t>могут использоваться совместно</w:t>
      </w:r>
    </w:p>
    <w:p w14:paraId="549F1EB2" w14:textId="77777777" w:rsidR="00961AAE" w:rsidRDefault="00961AAE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4FEA965E" w14:textId="14B73CAB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Первый вариант фразы WITH не отменяет описательного характера предложения SELECT и (помимо удобства формулировки) способен разве что дать ускоренное общее выполнение. Рекурсивный же вариант фразы WITH по сути откровенно </w:t>
      </w:r>
      <w:proofErr w:type="spellStart"/>
      <w:r w:rsidRPr="00990101">
        <w:t>процедурен</w:t>
      </w:r>
      <w:proofErr w:type="spellEnd"/>
      <w:r w:rsidRPr="00990101">
        <w:t xml:space="preserve"> и тем противоречит описательному характеру предложения SELECT, положенному в основу SQL.</w:t>
      </w:r>
    </w:p>
    <w:p w14:paraId="30A27737" w14:textId="1CB6E6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650777E2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Фраза WITH предшествует фразе SELECT и позволяет привести сразу несколько предварительных формулировок подзапросов для ссылки на них в </w:t>
      </w:r>
      <w:proofErr w:type="spellStart"/>
      <w:r w:rsidRPr="00990101">
        <w:t>нижеформулируемом</w:t>
      </w:r>
      <w:proofErr w:type="spellEnd"/>
      <w:r w:rsidRPr="00990101">
        <w:t xml:space="preserve"> основном запросе</w:t>
      </w:r>
    </w:p>
    <w:p w14:paraId="6A8EF7E2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t>Общая</w:t>
      </w:r>
      <w:r w:rsidRPr="00990101">
        <w:rPr>
          <w:lang w:val="en-US"/>
        </w:rPr>
        <w:t xml:space="preserve"> </w:t>
      </w:r>
      <w:r w:rsidRPr="00990101">
        <w:t>схема</w:t>
      </w:r>
      <w:r w:rsidRPr="00990101">
        <w:rPr>
          <w:lang w:val="en-US"/>
        </w:rPr>
        <w:t>:</w:t>
      </w:r>
    </w:p>
    <w:p w14:paraId="09C890B1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WITH </w:t>
      </w:r>
    </w:p>
    <w:p w14:paraId="6E6385E1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  x AS </w:t>
      </w:r>
      <w:proofErr w:type="gramStart"/>
      <w:r w:rsidRPr="00990101">
        <w:rPr>
          <w:b/>
          <w:bCs/>
          <w:lang w:val="en-US"/>
        </w:rPr>
        <w:t>( SELECT</w:t>
      </w:r>
      <w:proofErr w:type="gramEnd"/>
      <w:r w:rsidRPr="00990101">
        <w:rPr>
          <w:b/>
          <w:bCs/>
          <w:lang w:val="en-US"/>
        </w:rPr>
        <w:t xml:space="preserve"> </w:t>
      </w:r>
      <w:proofErr w:type="gramStart"/>
      <w:r w:rsidRPr="00990101">
        <w:rPr>
          <w:b/>
          <w:bCs/>
          <w:lang w:val="en-US"/>
        </w:rPr>
        <w:t>... )</w:t>
      </w:r>
      <w:proofErr w:type="gramEnd"/>
    </w:p>
    <w:p w14:paraId="7B13EFB0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, y AS </w:t>
      </w:r>
      <w:proofErr w:type="gramStart"/>
      <w:r w:rsidRPr="00990101">
        <w:rPr>
          <w:b/>
          <w:bCs/>
          <w:lang w:val="en-US"/>
        </w:rPr>
        <w:t>( SELECT</w:t>
      </w:r>
      <w:proofErr w:type="gramEnd"/>
      <w:r w:rsidRPr="00990101">
        <w:rPr>
          <w:b/>
          <w:bCs/>
          <w:lang w:val="en-US"/>
        </w:rPr>
        <w:t xml:space="preserve"> ... FROM </w:t>
      </w:r>
      <w:proofErr w:type="gramStart"/>
      <w:r w:rsidRPr="00990101">
        <w:rPr>
          <w:b/>
          <w:bCs/>
          <w:lang w:val="en-US"/>
        </w:rPr>
        <w:t>x )</w:t>
      </w:r>
      <w:proofErr w:type="gramEnd"/>
    </w:p>
    <w:p w14:paraId="46DF22F5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, z AS </w:t>
      </w:r>
      <w:proofErr w:type="gramStart"/>
      <w:r w:rsidRPr="00990101">
        <w:rPr>
          <w:b/>
          <w:bCs/>
          <w:lang w:val="en-US"/>
        </w:rPr>
        <w:t>( SELECT</w:t>
      </w:r>
      <w:proofErr w:type="gramEnd"/>
      <w:r w:rsidRPr="00990101">
        <w:rPr>
          <w:b/>
          <w:bCs/>
          <w:lang w:val="en-US"/>
        </w:rPr>
        <w:t xml:space="preserve"> ... FROM x, </w:t>
      </w:r>
      <w:proofErr w:type="gramStart"/>
      <w:r w:rsidRPr="00990101">
        <w:rPr>
          <w:b/>
          <w:bCs/>
          <w:lang w:val="en-US"/>
        </w:rPr>
        <w:t>y )</w:t>
      </w:r>
      <w:proofErr w:type="gramEnd"/>
    </w:p>
    <w:p w14:paraId="794CD9C2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>SELECT ... FROM x, y, z, w</w:t>
      </w:r>
    </w:p>
    <w:p w14:paraId="2FB42D90" w14:textId="3F592BA0" w:rsidR="00990101" w:rsidRPr="00326579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326579">
        <w:rPr>
          <w:b/>
          <w:bCs/>
          <w:lang w:val="en-US"/>
        </w:rPr>
        <w:t>;</w:t>
      </w:r>
    </w:p>
    <w:p w14:paraId="5AEB792F" w14:textId="1694D4AC" w:rsidR="00990101" w:rsidRPr="00326579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</w:p>
    <w:p w14:paraId="66AF80BB" w14:textId="73C9ADCE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90101">
        <w:rPr>
          <w:b/>
          <w:bCs/>
        </w:rPr>
        <w:t>Пример</w:t>
      </w:r>
    </w:p>
    <w:p w14:paraId="0D081E4C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>WITH</w:t>
      </w:r>
    </w:p>
    <w:p w14:paraId="0B7EF3CC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 commissioners AS </w:t>
      </w:r>
      <w:proofErr w:type="gramStart"/>
      <w:r w:rsidRPr="00990101">
        <w:rPr>
          <w:b/>
          <w:bCs/>
          <w:lang w:val="en-US"/>
        </w:rPr>
        <w:t>( SELECT</w:t>
      </w:r>
      <w:proofErr w:type="gramEnd"/>
      <w:r w:rsidRPr="00990101">
        <w:rPr>
          <w:b/>
          <w:bCs/>
          <w:lang w:val="en-US"/>
        </w:rPr>
        <w:t xml:space="preserve"> * FROM emp WHERE comm IS NOT </w:t>
      </w:r>
      <w:proofErr w:type="gramStart"/>
      <w:r w:rsidRPr="00990101">
        <w:rPr>
          <w:b/>
          <w:bCs/>
          <w:lang w:val="en-US"/>
        </w:rPr>
        <w:t>NULL )</w:t>
      </w:r>
      <w:proofErr w:type="gramEnd"/>
    </w:p>
    <w:p w14:paraId="205B96B4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>SELECT</w:t>
      </w:r>
    </w:p>
    <w:p w14:paraId="74B136B4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  </w:t>
      </w:r>
      <w:proofErr w:type="spellStart"/>
      <w:r w:rsidRPr="00990101">
        <w:rPr>
          <w:b/>
          <w:bCs/>
          <w:lang w:val="en-US"/>
        </w:rPr>
        <w:t>ename</w:t>
      </w:r>
      <w:proofErr w:type="spellEnd"/>
    </w:p>
    <w:p w14:paraId="4D8C83E3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, </w:t>
      </w:r>
      <w:proofErr w:type="spellStart"/>
      <w:r w:rsidRPr="00990101">
        <w:rPr>
          <w:b/>
          <w:bCs/>
          <w:lang w:val="en-US"/>
        </w:rPr>
        <w:t>deptno</w:t>
      </w:r>
      <w:proofErr w:type="spellEnd"/>
    </w:p>
    <w:p w14:paraId="22AC75E8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, </w:t>
      </w:r>
      <w:proofErr w:type="spellStart"/>
      <w:r w:rsidRPr="00990101">
        <w:rPr>
          <w:b/>
          <w:bCs/>
          <w:lang w:val="en-US"/>
        </w:rPr>
        <w:t>sal</w:t>
      </w:r>
      <w:proofErr w:type="spellEnd"/>
      <w:r w:rsidRPr="00990101">
        <w:rPr>
          <w:b/>
          <w:bCs/>
          <w:lang w:val="en-US"/>
        </w:rPr>
        <w:t xml:space="preserve"> + comm AS earnings</w:t>
      </w:r>
    </w:p>
    <w:p w14:paraId="4D3401F9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proofErr w:type="gramStart"/>
      <w:r w:rsidRPr="00990101">
        <w:rPr>
          <w:b/>
          <w:bCs/>
          <w:lang w:val="en-US"/>
        </w:rPr>
        <w:t>FROM</w:t>
      </w:r>
      <w:r w:rsidRPr="00326579">
        <w:rPr>
          <w:b/>
          <w:bCs/>
        </w:rPr>
        <w:t xml:space="preserve">  </w:t>
      </w:r>
      <w:r w:rsidRPr="00990101">
        <w:rPr>
          <w:b/>
          <w:bCs/>
          <w:lang w:val="en-US"/>
        </w:rPr>
        <w:t>commissioners</w:t>
      </w:r>
      <w:proofErr w:type="gramEnd"/>
    </w:p>
    <w:p w14:paraId="5F3C8C3D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326579">
        <w:rPr>
          <w:b/>
          <w:bCs/>
        </w:rPr>
        <w:t>;</w:t>
      </w:r>
    </w:p>
    <w:p w14:paraId="3F704878" w14:textId="2ABD8866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2949A24F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>Фраза WITH может использоваться для формулирования рекурсивных запросов, в соответствии (неполном) со стандартом SQL:1999</w:t>
      </w:r>
    </w:p>
    <w:p w14:paraId="08E47E7A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Операция </w:t>
      </w:r>
      <w:r w:rsidRPr="00990101">
        <w:rPr>
          <w:b/>
          <w:bCs/>
        </w:rPr>
        <w:t xml:space="preserve">UNION ALL </w:t>
      </w:r>
      <w:r w:rsidRPr="00990101">
        <w:t>здесь используется символически, в рамках определенного контекста, для указания способа рекурсивного накопления результата</w:t>
      </w:r>
    </w:p>
    <w:p w14:paraId="442687E6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</w:p>
    <w:p w14:paraId="612AA822" w14:textId="77777777" w:rsidR="00990101" w:rsidRPr="007D43F6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lang w:val="en-US"/>
        </w:rPr>
        <w:t>WITH</w:t>
      </w:r>
    </w:p>
    <w:p w14:paraId="3C81067B" w14:textId="77777777" w:rsidR="00990101" w:rsidRPr="007D43F6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lang w:val="en-US"/>
        </w:rPr>
        <w:t>numbers</w:t>
      </w:r>
      <w:r w:rsidRPr="007D43F6">
        <w:t xml:space="preserve"> </w:t>
      </w:r>
      <w:proofErr w:type="gramStart"/>
      <w:r w:rsidRPr="007D43F6">
        <w:t xml:space="preserve">( </w:t>
      </w:r>
      <w:r w:rsidRPr="00990101">
        <w:rPr>
          <w:lang w:val="en-US"/>
        </w:rPr>
        <w:t>n</w:t>
      </w:r>
      <w:proofErr w:type="gramEnd"/>
      <w:r w:rsidRPr="007D43F6">
        <w:t xml:space="preserve"> ) </w:t>
      </w:r>
      <w:r w:rsidRPr="00990101">
        <w:rPr>
          <w:lang w:val="en-US"/>
        </w:rPr>
        <w:t>AS</w:t>
      </w:r>
      <w:r w:rsidRPr="007D43F6">
        <w:t xml:space="preserve"> (</w:t>
      </w:r>
    </w:p>
    <w:p w14:paraId="3CE26644" w14:textId="06DA5664" w:rsidR="00990101" w:rsidRPr="00B7112C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B7112C">
        <w:t xml:space="preserve">   </w:t>
      </w:r>
      <w:r w:rsidRPr="00990101">
        <w:rPr>
          <w:lang w:val="en-US"/>
        </w:rPr>
        <w:t>SELECT</w:t>
      </w:r>
      <w:r w:rsidRPr="00B7112C">
        <w:t xml:space="preserve"> 1 </w:t>
      </w:r>
      <w:r w:rsidRPr="00990101">
        <w:rPr>
          <w:lang w:val="en-US"/>
        </w:rPr>
        <w:t>AS</w:t>
      </w:r>
      <w:r w:rsidRPr="00B7112C">
        <w:t xml:space="preserve"> </w:t>
      </w:r>
      <w:proofErr w:type="gramStart"/>
      <w:r w:rsidRPr="00990101">
        <w:rPr>
          <w:lang w:val="en-US"/>
        </w:rPr>
        <w:t>n</w:t>
      </w:r>
      <w:r w:rsidRPr="00B7112C">
        <w:t xml:space="preserve"> </w:t>
      </w:r>
      <w:r w:rsidR="00B7112C" w:rsidRPr="00B7112C">
        <w:tab/>
      </w:r>
      <w:r w:rsidRPr="00B7112C">
        <w:t>-</w:t>
      </w:r>
      <w:proofErr w:type="gramEnd"/>
      <w:r w:rsidRPr="00B7112C">
        <w:t xml:space="preserve">- </w:t>
      </w:r>
      <w:r w:rsidRPr="00990101">
        <w:t>исходное</w:t>
      </w:r>
      <w:r w:rsidRPr="00B7112C">
        <w:t xml:space="preserve"> </w:t>
      </w:r>
      <w:r w:rsidRPr="00990101">
        <w:t>множество</w:t>
      </w:r>
      <w:r w:rsidRPr="00B7112C">
        <w:t xml:space="preserve"> -- </w:t>
      </w:r>
      <w:r w:rsidRPr="00990101">
        <w:t>одна</w:t>
      </w:r>
      <w:r w:rsidRPr="00B7112C">
        <w:t xml:space="preserve"> </w:t>
      </w:r>
      <w:r w:rsidRPr="00990101">
        <w:t>строка</w:t>
      </w:r>
    </w:p>
    <w:p w14:paraId="547A006A" w14:textId="2A2F61C3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B7112C">
        <w:t xml:space="preserve">      </w:t>
      </w:r>
      <w:r w:rsidRPr="00990101">
        <w:rPr>
          <w:lang w:val="en-US"/>
        </w:rPr>
        <w:t>UNION</w:t>
      </w:r>
      <w:r w:rsidRPr="00990101">
        <w:t xml:space="preserve"> </w:t>
      </w:r>
      <w:proofErr w:type="gramStart"/>
      <w:r w:rsidRPr="00990101">
        <w:rPr>
          <w:lang w:val="en-US"/>
        </w:rPr>
        <w:t>ALL</w:t>
      </w:r>
      <w:r w:rsidRPr="00990101">
        <w:t xml:space="preserve">       </w:t>
      </w:r>
      <w:r w:rsidR="00B7112C">
        <w:tab/>
      </w:r>
      <w:r w:rsidRPr="00990101">
        <w:t>-</w:t>
      </w:r>
      <w:proofErr w:type="gramEnd"/>
      <w:r w:rsidRPr="00990101">
        <w:t xml:space="preserve">- символическое "объединение" строк </w:t>
      </w:r>
    </w:p>
    <w:p w14:paraId="676EC7CF" w14:textId="76C62F88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   </w:t>
      </w:r>
      <w:r w:rsidRPr="00990101">
        <w:rPr>
          <w:lang w:val="en-US"/>
        </w:rPr>
        <w:t>SELECT</w:t>
      </w:r>
      <w:r w:rsidRPr="00990101">
        <w:t xml:space="preserve"> </w:t>
      </w:r>
      <w:r w:rsidRPr="00990101">
        <w:rPr>
          <w:lang w:val="en-US"/>
        </w:rPr>
        <w:t>n</w:t>
      </w:r>
      <w:r w:rsidRPr="00990101">
        <w:t xml:space="preserve"> + 1 </w:t>
      </w:r>
      <w:r w:rsidRPr="00990101">
        <w:rPr>
          <w:lang w:val="en-US"/>
        </w:rPr>
        <w:t>AS</w:t>
      </w:r>
      <w:r w:rsidRPr="00990101">
        <w:t xml:space="preserve"> </w:t>
      </w:r>
      <w:proofErr w:type="gramStart"/>
      <w:r w:rsidRPr="00990101">
        <w:rPr>
          <w:lang w:val="en-US"/>
        </w:rPr>
        <w:t>n</w:t>
      </w:r>
      <w:r w:rsidRPr="00990101">
        <w:t xml:space="preserve">  --</w:t>
      </w:r>
      <w:proofErr w:type="gramEnd"/>
      <w:r w:rsidRPr="00990101">
        <w:t xml:space="preserve"> рекурсия: добавок к предыдущему результату</w:t>
      </w:r>
    </w:p>
    <w:p w14:paraId="1FF44038" w14:textId="51C7DE58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   </w:t>
      </w:r>
      <w:r w:rsidRPr="00990101">
        <w:rPr>
          <w:lang w:val="en-US"/>
        </w:rPr>
        <w:t>FROM</w:t>
      </w:r>
      <w:r w:rsidRPr="00990101">
        <w:t xml:space="preserve">   </w:t>
      </w:r>
      <w:r w:rsidRPr="00990101">
        <w:rPr>
          <w:lang w:val="en-US"/>
        </w:rPr>
        <w:t>numbers</w:t>
      </w:r>
      <w:r w:rsidRPr="00990101">
        <w:t xml:space="preserve">      </w:t>
      </w:r>
      <w:r w:rsidR="00B7112C" w:rsidRPr="00B7112C">
        <w:t xml:space="preserve"> </w:t>
      </w:r>
      <w:r w:rsidRPr="00990101">
        <w:t>-- предыдущий результат в качестве источника данных</w:t>
      </w:r>
    </w:p>
    <w:p w14:paraId="78506D05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 xml:space="preserve">   </w:t>
      </w:r>
      <w:proofErr w:type="gramStart"/>
      <w:r w:rsidRPr="00990101">
        <w:rPr>
          <w:lang w:val="en-US"/>
        </w:rPr>
        <w:t>WHERE</w:t>
      </w:r>
      <w:r w:rsidRPr="00990101">
        <w:t xml:space="preserve">  </w:t>
      </w:r>
      <w:r w:rsidRPr="00990101">
        <w:rPr>
          <w:lang w:val="en-US"/>
        </w:rPr>
        <w:t>n</w:t>
      </w:r>
      <w:proofErr w:type="gramEnd"/>
      <w:r w:rsidRPr="00990101">
        <w:t xml:space="preserve"> &lt; 5           -- если не ограничить, будет бесконечная рекурсия</w:t>
      </w:r>
    </w:p>
    <w:p w14:paraId="4073605D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>)</w:t>
      </w:r>
    </w:p>
    <w:p w14:paraId="254499E4" w14:textId="77777777" w:rsidR="00990101" w:rsidRPr="00990101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SELECT n FROM numbers       -- </w:t>
      </w:r>
      <w:r w:rsidRPr="00990101">
        <w:t>основной</w:t>
      </w:r>
      <w:r w:rsidRPr="00990101">
        <w:rPr>
          <w:lang w:val="en-US"/>
        </w:rPr>
        <w:t xml:space="preserve"> </w:t>
      </w:r>
      <w:r w:rsidRPr="00990101">
        <w:t>запрос</w:t>
      </w:r>
    </w:p>
    <w:p w14:paraId="53D08BF4" w14:textId="239F4FA7" w:rsidR="00990101" w:rsidRPr="00C56E24" w:rsidRDefault="00990101" w:rsidP="00990101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C56E24">
        <w:rPr>
          <w:lang w:val="en-US"/>
        </w:rPr>
        <w:t>;</w:t>
      </w:r>
    </w:p>
    <w:p w14:paraId="45EAF943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</w:rPr>
        <w:lastRenderedPageBreak/>
        <w:t>Базовый</w:t>
      </w:r>
      <w:r w:rsidRPr="00C56E24">
        <w:rPr>
          <w:b/>
          <w:bCs/>
          <w:lang w:val="en-US"/>
        </w:rPr>
        <w:t xml:space="preserve"> </w:t>
      </w:r>
      <w:r w:rsidRPr="00867E33">
        <w:rPr>
          <w:b/>
          <w:bCs/>
        </w:rPr>
        <w:t>синтаксис</w:t>
      </w:r>
      <w:r w:rsidRPr="00C56E24">
        <w:rPr>
          <w:b/>
          <w:bCs/>
          <w:lang w:val="en-US"/>
        </w:rPr>
        <w:t xml:space="preserve"> </w:t>
      </w:r>
      <w:r w:rsidRPr="00867E33">
        <w:rPr>
          <w:b/>
          <w:bCs/>
        </w:rPr>
        <w:t>рекурсивного</w:t>
      </w:r>
      <w:r w:rsidRPr="00C56E24">
        <w:rPr>
          <w:b/>
          <w:bCs/>
          <w:lang w:val="en-US"/>
        </w:rPr>
        <w:t xml:space="preserve"> CTE</w:t>
      </w:r>
    </w:p>
    <w:p w14:paraId="4EF1650D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706F593B" w14:textId="390D5136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WITH RECURSIVE </w:t>
      </w:r>
      <w:proofErr w:type="spellStart"/>
      <w:r w:rsidRPr="00867E33">
        <w:rPr>
          <w:b/>
          <w:bCs/>
          <w:lang w:val="en-US"/>
        </w:rPr>
        <w:t>recursive_cte_name</w:t>
      </w:r>
      <w:proofErr w:type="spellEnd"/>
      <w:r w:rsidRPr="00867E33">
        <w:rPr>
          <w:b/>
          <w:bCs/>
          <w:lang w:val="en-US"/>
        </w:rPr>
        <w:t xml:space="preserve"> AS (</w:t>
      </w:r>
    </w:p>
    <w:p w14:paraId="7ABF18A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</w:t>
      </w:r>
      <w:r w:rsidRPr="00867E33">
        <w:rPr>
          <w:b/>
          <w:bCs/>
          <w:i/>
          <w:iCs/>
          <w:lang w:val="en-US"/>
        </w:rPr>
        <w:t>-- Anchor member (</w:t>
      </w:r>
      <w:r w:rsidRPr="00867E33">
        <w:rPr>
          <w:b/>
          <w:bCs/>
          <w:i/>
          <w:iCs/>
        </w:rPr>
        <w:t>базовый</w:t>
      </w:r>
      <w:r w:rsidRPr="00867E33">
        <w:rPr>
          <w:b/>
          <w:bCs/>
          <w:i/>
          <w:iCs/>
          <w:lang w:val="en-US"/>
        </w:rPr>
        <w:t xml:space="preserve"> </w:t>
      </w:r>
      <w:r w:rsidRPr="00867E33">
        <w:rPr>
          <w:b/>
          <w:bCs/>
          <w:i/>
          <w:iCs/>
        </w:rPr>
        <w:t>случай</w:t>
      </w:r>
      <w:r w:rsidRPr="00867E33">
        <w:rPr>
          <w:b/>
          <w:bCs/>
          <w:i/>
          <w:iCs/>
          <w:lang w:val="en-US"/>
        </w:rPr>
        <w:t>)</w:t>
      </w:r>
    </w:p>
    <w:p w14:paraId="1020BD6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SELECT ...</w:t>
      </w:r>
    </w:p>
    <w:p w14:paraId="530F7F1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UNION ALL</w:t>
      </w:r>
    </w:p>
    <w:p w14:paraId="148CAC85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</w:t>
      </w:r>
      <w:r w:rsidRPr="00867E33">
        <w:rPr>
          <w:b/>
          <w:bCs/>
          <w:i/>
          <w:iCs/>
          <w:lang w:val="en-US"/>
        </w:rPr>
        <w:t>-- Recursive member (</w:t>
      </w:r>
      <w:r w:rsidRPr="00867E33">
        <w:rPr>
          <w:b/>
          <w:bCs/>
          <w:i/>
          <w:iCs/>
        </w:rPr>
        <w:t>рекурсивный</w:t>
      </w:r>
      <w:r w:rsidRPr="00867E33">
        <w:rPr>
          <w:b/>
          <w:bCs/>
          <w:i/>
          <w:iCs/>
          <w:lang w:val="en-US"/>
        </w:rPr>
        <w:t xml:space="preserve"> </w:t>
      </w:r>
      <w:r w:rsidRPr="00867E33">
        <w:rPr>
          <w:b/>
          <w:bCs/>
          <w:i/>
          <w:iCs/>
        </w:rPr>
        <w:t>случай</w:t>
      </w:r>
      <w:r w:rsidRPr="00867E33">
        <w:rPr>
          <w:b/>
          <w:bCs/>
          <w:i/>
          <w:iCs/>
          <w:lang w:val="en-US"/>
        </w:rPr>
        <w:t>)</w:t>
      </w:r>
    </w:p>
    <w:p w14:paraId="73C31F23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SELECT ...</w:t>
      </w:r>
    </w:p>
    <w:p w14:paraId="1F8E841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FROM </w:t>
      </w:r>
      <w:proofErr w:type="spellStart"/>
      <w:r w:rsidRPr="00867E33">
        <w:rPr>
          <w:b/>
          <w:bCs/>
          <w:lang w:val="en-US"/>
        </w:rPr>
        <w:t>recursive_cte_name</w:t>
      </w:r>
      <w:proofErr w:type="spellEnd"/>
    </w:p>
    <w:p w14:paraId="396E424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WHERE condition</w:t>
      </w:r>
    </w:p>
    <w:p w14:paraId="55F20C3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>)</w:t>
      </w:r>
    </w:p>
    <w:p w14:paraId="41CB7312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SELECT * FROM </w:t>
      </w:r>
      <w:proofErr w:type="spellStart"/>
      <w:r w:rsidRPr="00867E33">
        <w:rPr>
          <w:b/>
          <w:bCs/>
          <w:lang w:val="en-US"/>
        </w:rPr>
        <w:t>recursive_cte_</w:t>
      </w:r>
      <w:proofErr w:type="gramStart"/>
      <w:r w:rsidRPr="00867E33">
        <w:rPr>
          <w:b/>
          <w:bCs/>
          <w:lang w:val="en-US"/>
        </w:rPr>
        <w:t>name</w:t>
      </w:r>
      <w:proofErr w:type="spellEnd"/>
      <w:r w:rsidRPr="00867E33">
        <w:rPr>
          <w:b/>
          <w:bCs/>
          <w:lang w:val="en-US"/>
        </w:rPr>
        <w:t>;</w:t>
      </w:r>
      <w:proofErr w:type="gramEnd"/>
    </w:p>
    <w:p w14:paraId="4AC9159A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381EAEA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Важные моменты:</w:t>
      </w:r>
    </w:p>
    <w:p w14:paraId="0C1EFF48" w14:textId="77777777" w:rsidR="00867E33" w:rsidRPr="00867E33" w:rsidRDefault="00867E33" w:rsidP="00867E33">
      <w:pPr>
        <w:numPr>
          <w:ilvl w:val="0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rPr>
          <w:b/>
          <w:bCs/>
        </w:rPr>
        <w:t>Обязательные части:</w:t>
      </w:r>
    </w:p>
    <w:p w14:paraId="1C3432FE" w14:textId="77777777" w:rsidR="00867E33" w:rsidRPr="00867E33" w:rsidRDefault="00867E33" w:rsidP="00867E33">
      <w:pPr>
        <w:numPr>
          <w:ilvl w:val="1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t>WITH RECURSIVE</w:t>
      </w:r>
    </w:p>
    <w:p w14:paraId="1994F8D7" w14:textId="77777777" w:rsidR="00867E33" w:rsidRPr="00867E33" w:rsidRDefault="00867E33" w:rsidP="00867E33">
      <w:pPr>
        <w:numPr>
          <w:ilvl w:val="1"/>
          <w:numId w:val="13"/>
        </w:numPr>
        <w:autoSpaceDE w:val="0"/>
        <w:autoSpaceDN w:val="0"/>
        <w:adjustRightInd w:val="0"/>
        <w:contextualSpacing/>
        <w:jc w:val="both"/>
      </w:pPr>
      <w:proofErr w:type="spellStart"/>
      <w:r w:rsidRPr="00867E33">
        <w:t>Anchor</w:t>
      </w:r>
      <w:proofErr w:type="spellEnd"/>
      <w:r w:rsidRPr="00867E33">
        <w:t xml:space="preserve"> </w:t>
      </w:r>
      <w:proofErr w:type="spellStart"/>
      <w:r w:rsidRPr="00867E33">
        <w:t>member</w:t>
      </w:r>
      <w:proofErr w:type="spellEnd"/>
      <w:r w:rsidRPr="00867E33">
        <w:t xml:space="preserve"> (начальное условие)</w:t>
      </w:r>
    </w:p>
    <w:p w14:paraId="031B1D49" w14:textId="77777777" w:rsidR="00867E33" w:rsidRPr="00867E33" w:rsidRDefault="00867E33" w:rsidP="00867E33">
      <w:pPr>
        <w:numPr>
          <w:ilvl w:val="1"/>
          <w:numId w:val="13"/>
        </w:numPr>
        <w:autoSpaceDE w:val="0"/>
        <w:autoSpaceDN w:val="0"/>
        <w:adjustRightInd w:val="0"/>
        <w:contextualSpacing/>
        <w:jc w:val="both"/>
      </w:pPr>
      <w:proofErr w:type="spellStart"/>
      <w:r w:rsidRPr="00867E33">
        <w:t>Recursive</w:t>
      </w:r>
      <w:proofErr w:type="spellEnd"/>
      <w:r w:rsidRPr="00867E33">
        <w:t xml:space="preserve"> </w:t>
      </w:r>
      <w:proofErr w:type="spellStart"/>
      <w:r w:rsidRPr="00867E33">
        <w:t>member</w:t>
      </w:r>
      <w:proofErr w:type="spellEnd"/>
      <w:r w:rsidRPr="00867E33">
        <w:t xml:space="preserve"> (рекурсивная часть)</w:t>
      </w:r>
    </w:p>
    <w:p w14:paraId="423F3071" w14:textId="77777777" w:rsidR="00867E33" w:rsidRPr="00867E33" w:rsidRDefault="00867E33" w:rsidP="00867E33">
      <w:pPr>
        <w:numPr>
          <w:ilvl w:val="1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t>UNION ALL</w:t>
      </w:r>
    </w:p>
    <w:p w14:paraId="0D323E5E" w14:textId="77777777" w:rsidR="00867E33" w:rsidRPr="00867E33" w:rsidRDefault="00867E33" w:rsidP="00867E33">
      <w:pPr>
        <w:numPr>
          <w:ilvl w:val="0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rPr>
          <w:b/>
          <w:bCs/>
        </w:rPr>
        <w:t>Условие остановки</w:t>
      </w:r>
      <w:proofErr w:type="gramStart"/>
      <w:r w:rsidRPr="00867E33">
        <w:rPr>
          <w:b/>
          <w:bCs/>
        </w:rPr>
        <w:t>:</w:t>
      </w:r>
      <w:r w:rsidRPr="00867E33">
        <w:t> Всегда</w:t>
      </w:r>
      <w:proofErr w:type="gramEnd"/>
      <w:r w:rsidRPr="00867E33">
        <w:t xml:space="preserve"> нужен WHERE в рекурсивной части</w:t>
      </w:r>
    </w:p>
    <w:p w14:paraId="5B8F4210" w14:textId="77777777" w:rsidR="00867E33" w:rsidRPr="00867E33" w:rsidRDefault="00867E33" w:rsidP="00867E33">
      <w:pPr>
        <w:numPr>
          <w:ilvl w:val="0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rPr>
          <w:b/>
          <w:bCs/>
        </w:rPr>
        <w:t>Лимиты:</w:t>
      </w:r>
      <w:r w:rsidRPr="00867E33">
        <w:t> Некоторые СУБД имеют ограничения на глубину рекурсии</w:t>
      </w:r>
    </w:p>
    <w:p w14:paraId="21E63635" w14:textId="77777777" w:rsidR="00867E33" w:rsidRPr="00867E33" w:rsidRDefault="00867E33" w:rsidP="00867E33">
      <w:pPr>
        <w:numPr>
          <w:ilvl w:val="0"/>
          <w:numId w:val="13"/>
        </w:numPr>
        <w:autoSpaceDE w:val="0"/>
        <w:autoSpaceDN w:val="0"/>
        <w:adjustRightInd w:val="0"/>
        <w:contextualSpacing/>
        <w:jc w:val="both"/>
      </w:pPr>
      <w:r w:rsidRPr="00867E33">
        <w:rPr>
          <w:b/>
          <w:bCs/>
        </w:rPr>
        <w:t>Производительность</w:t>
      </w:r>
      <w:proofErr w:type="gramStart"/>
      <w:r w:rsidRPr="00867E33">
        <w:rPr>
          <w:b/>
          <w:bCs/>
        </w:rPr>
        <w:t>:</w:t>
      </w:r>
      <w:r w:rsidRPr="00867E33">
        <w:t> Для</w:t>
      </w:r>
      <w:proofErr w:type="gramEnd"/>
      <w:r w:rsidRPr="00867E33">
        <w:t xml:space="preserve"> простых арифметических операций рекурсия может быть избыточной, но полезна для понимания концепции</w:t>
      </w:r>
    </w:p>
    <w:p w14:paraId="17BA534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</w:pPr>
      <w:r w:rsidRPr="00867E33">
        <w:t>Рекурсивные CTE особенно мощны для работы с иерархическими данными (деревья, графы), но также отлично подходят для математических последовательностей и накопительных итогов.</w:t>
      </w:r>
    </w:p>
    <w:p w14:paraId="24F3793E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</w:pPr>
    </w:p>
    <w:p w14:paraId="3D511653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  <w:lang w:val="en-US"/>
        </w:rPr>
        <w:t>WITH</w:t>
      </w:r>
      <w:r w:rsidRPr="00C56E24">
        <w:rPr>
          <w:b/>
          <w:bCs/>
        </w:rPr>
        <w:t xml:space="preserve"> </w:t>
      </w:r>
      <w:r w:rsidRPr="00867E33">
        <w:rPr>
          <w:b/>
          <w:bCs/>
          <w:lang w:val="en-US"/>
        </w:rPr>
        <w:t>RECURSIVE</w:t>
      </w:r>
      <w:r w:rsidRPr="00C56E24">
        <w:rPr>
          <w:b/>
          <w:bCs/>
        </w:rPr>
        <w:t xml:space="preserve"> </w:t>
      </w:r>
      <w:proofErr w:type="spellStart"/>
      <w:r w:rsidRPr="00867E33">
        <w:rPr>
          <w:b/>
          <w:bCs/>
          <w:lang w:val="en-US"/>
        </w:rPr>
        <w:t>fibonacci</w:t>
      </w:r>
      <w:proofErr w:type="spellEnd"/>
      <w:r w:rsidRPr="00C56E24">
        <w:rPr>
          <w:b/>
          <w:bCs/>
        </w:rPr>
        <w:t xml:space="preserve"> </w:t>
      </w:r>
      <w:r w:rsidRPr="00867E33">
        <w:rPr>
          <w:b/>
          <w:bCs/>
          <w:lang w:val="en-US"/>
        </w:rPr>
        <w:t>AS</w:t>
      </w:r>
      <w:r w:rsidRPr="00C56E24">
        <w:rPr>
          <w:b/>
          <w:bCs/>
        </w:rPr>
        <w:t xml:space="preserve"> (</w:t>
      </w:r>
    </w:p>
    <w:p w14:paraId="6AD2558D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C56E24">
        <w:rPr>
          <w:b/>
          <w:bCs/>
        </w:rPr>
        <w:t xml:space="preserve">    </w:t>
      </w:r>
      <w:r w:rsidRPr="00C56E24">
        <w:rPr>
          <w:b/>
          <w:bCs/>
          <w:i/>
          <w:iCs/>
        </w:rPr>
        <w:t xml:space="preserve">-- </w:t>
      </w:r>
      <w:r w:rsidRPr="00867E33">
        <w:rPr>
          <w:b/>
          <w:bCs/>
          <w:i/>
          <w:iCs/>
        </w:rPr>
        <w:t>Первые</w:t>
      </w:r>
      <w:r w:rsidRPr="00C56E24">
        <w:rPr>
          <w:b/>
          <w:bCs/>
          <w:i/>
          <w:iCs/>
        </w:rPr>
        <w:t xml:space="preserve"> </w:t>
      </w:r>
      <w:r w:rsidRPr="00867E33">
        <w:rPr>
          <w:b/>
          <w:bCs/>
          <w:i/>
          <w:iCs/>
        </w:rPr>
        <w:t>два</w:t>
      </w:r>
      <w:r w:rsidRPr="00C56E24">
        <w:rPr>
          <w:b/>
          <w:bCs/>
          <w:i/>
          <w:iCs/>
        </w:rPr>
        <w:t xml:space="preserve"> </w:t>
      </w:r>
      <w:r w:rsidRPr="00867E33">
        <w:rPr>
          <w:b/>
          <w:bCs/>
          <w:i/>
          <w:iCs/>
        </w:rPr>
        <w:t>числа</w:t>
      </w:r>
      <w:r w:rsidRPr="00C56E24">
        <w:rPr>
          <w:b/>
          <w:bCs/>
          <w:i/>
          <w:iCs/>
        </w:rPr>
        <w:t xml:space="preserve"> </w:t>
      </w:r>
      <w:r w:rsidRPr="00867E33">
        <w:rPr>
          <w:b/>
          <w:bCs/>
          <w:i/>
          <w:iCs/>
        </w:rPr>
        <w:t>Фибоначчи</w:t>
      </w:r>
    </w:p>
    <w:p w14:paraId="2228F58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C56E24">
        <w:rPr>
          <w:b/>
          <w:bCs/>
        </w:rPr>
        <w:t xml:space="preserve">    </w:t>
      </w:r>
      <w:r w:rsidRPr="00867E33">
        <w:rPr>
          <w:b/>
          <w:bCs/>
          <w:lang w:val="en-US"/>
        </w:rPr>
        <w:t xml:space="preserve">SELECT 1 as position, 0 as </w:t>
      </w:r>
      <w:proofErr w:type="spellStart"/>
      <w:r w:rsidRPr="00867E33">
        <w:rPr>
          <w:b/>
          <w:bCs/>
          <w:lang w:val="en-US"/>
        </w:rPr>
        <w:t>fib_prev</w:t>
      </w:r>
      <w:proofErr w:type="spellEnd"/>
      <w:r w:rsidRPr="00867E33">
        <w:rPr>
          <w:b/>
          <w:bCs/>
          <w:lang w:val="en-US"/>
        </w:rPr>
        <w:t xml:space="preserve">, 1 as </w:t>
      </w:r>
      <w:proofErr w:type="spellStart"/>
      <w:r w:rsidRPr="00867E33">
        <w:rPr>
          <w:b/>
          <w:bCs/>
          <w:lang w:val="en-US"/>
        </w:rPr>
        <w:t>fib_current</w:t>
      </w:r>
      <w:proofErr w:type="spellEnd"/>
    </w:p>
    <w:p w14:paraId="1860779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</w:t>
      </w:r>
    </w:p>
    <w:p w14:paraId="47D8A82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UNION ALL</w:t>
      </w:r>
    </w:p>
    <w:p w14:paraId="5DB6F6B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</w:t>
      </w:r>
    </w:p>
    <w:p w14:paraId="4F24C16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</w:t>
      </w:r>
      <w:r w:rsidRPr="00867E33">
        <w:rPr>
          <w:b/>
          <w:bCs/>
          <w:i/>
          <w:iCs/>
          <w:lang w:val="en-US"/>
        </w:rPr>
        <w:t xml:space="preserve">-- </w:t>
      </w:r>
      <w:r w:rsidRPr="00867E33">
        <w:rPr>
          <w:b/>
          <w:bCs/>
          <w:i/>
          <w:iCs/>
        </w:rPr>
        <w:t>Следующие</w:t>
      </w:r>
      <w:r w:rsidRPr="00867E33">
        <w:rPr>
          <w:b/>
          <w:bCs/>
          <w:i/>
          <w:iCs/>
          <w:lang w:val="en-US"/>
        </w:rPr>
        <w:t xml:space="preserve"> </w:t>
      </w:r>
      <w:r w:rsidRPr="00867E33">
        <w:rPr>
          <w:b/>
          <w:bCs/>
          <w:i/>
          <w:iCs/>
        </w:rPr>
        <w:t>числа</w:t>
      </w:r>
    </w:p>
    <w:p w14:paraId="501D236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SELECT </w:t>
      </w:r>
    </w:p>
    <w:p w14:paraId="08E2FD3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    position + 1,</w:t>
      </w:r>
    </w:p>
    <w:p w14:paraId="071994B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    </w:t>
      </w:r>
      <w:proofErr w:type="spellStart"/>
      <w:r w:rsidRPr="00867E33">
        <w:rPr>
          <w:b/>
          <w:bCs/>
          <w:lang w:val="en-US"/>
        </w:rPr>
        <w:t>fib_current</w:t>
      </w:r>
      <w:proofErr w:type="spellEnd"/>
      <w:r w:rsidRPr="00867E33">
        <w:rPr>
          <w:b/>
          <w:bCs/>
          <w:lang w:val="en-US"/>
        </w:rPr>
        <w:t>,</w:t>
      </w:r>
    </w:p>
    <w:p w14:paraId="7B6B8AA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    </w:t>
      </w:r>
      <w:proofErr w:type="spellStart"/>
      <w:r w:rsidRPr="00867E33">
        <w:rPr>
          <w:b/>
          <w:bCs/>
          <w:lang w:val="en-US"/>
        </w:rPr>
        <w:t>fib_prev</w:t>
      </w:r>
      <w:proofErr w:type="spellEnd"/>
      <w:r w:rsidRPr="00867E33">
        <w:rPr>
          <w:b/>
          <w:bCs/>
          <w:lang w:val="en-US"/>
        </w:rPr>
        <w:t xml:space="preserve"> + </w:t>
      </w:r>
      <w:proofErr w:type="spellStart"/>
      <w:r w:rsidRPr="00867E33">
        <w:rPr>
          <w:b/>
          <w:bCs/>
          <w:lang w:val="en-US"/>
        </w:rPr>
        <w:t>fib_current</w:t>
      </w:r>
      <w:proofErr w:type="spellEnd"/>
    </w:p>
    <w:p w14:paraId="67B3BFE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FROM </w:t>
      </w:r>
      <w:proofErr w:type="spellStart"/>
      <w:r w:rsidRPr="00867E33">
        <w:rPr>
          <w:b/>
          <w:bCs/>
          <w:lang w:val="en-US"/>
        </w:rPr>
        <w:t>fibonacci</w:t>
      </w:r>
      <w:proofErr w:type="spellEnd"/>
    </w:p>
    <w:p w14:paraId="75D6C00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    WHERE position &lt; 10</w:t>
      </w:r>
    </w:p>
    <w:p w14:paraId="4A920A6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>)</w:t>
      </w:r>
    </w:p>
    <w:p w14:paraId="5FA642C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  <w:lang w:val="en-US"/>
        </w:rPr>
        <w:t xml:space="preserve">SELECT position, </w:t>
      </w:r>
      <w:proofErr w:type="spellStart"/>
      <w:r w:rsidRPr="00867E33">
        <w:rPr>
          <w:b/>
          <w:bCs/>
          <w:lang w:val="en-US"/>
        </w:rPr>
        <w:t>fib_current</w:t>
      </w:r>
      <w:proofErr w:type="spellEnd"/>
      <w:r w:rsidRPr="00867E33">
        <w:rPr>
          <w:b/>
          <w:bCs/>
          <w:lang w:val="en-US"/>
        </w:rPr>
        <w:t xml:space="preserve"> as </w:t>
      </w:r>
      <w:proofErr w:type="spellStart"/>
      <w:r w:rsidRPr="00867E33">
        <w:rPr>
          <w:b/>
          <w:bCs/>
          <w:lang w:val="en-US"/>
        </w:rPr>
        <w:t>fibonacci_number</w:t>
      </w:r>
      <w:proofErr w:type="spellEnd"/>
      <w:r w:rsidRPr="00867E33">
        <w:rPr>
          <w:b/>
          <w:bCs/>
          <w:lang w:val="en-US"/>
        </w:rPr>
        <w:t xml:space="preserve"> </w:t>
      </w:r>
    </w:p>
    <w:p w14:paraId="085C7D99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C56E24">
        <w:rPr>
          <w:b/>
          <w:bCs/>
          <w:lang w:val="en-US"/>
        </w:rPr>
        <w:t xml:space="preserve">FROM </w:t>
      </w:r>
      <w:proofErr w:type="spellStart"/>
      <w:proofErr w:type="gramStart"/>
      <w:r w:rsidRPr="00C56E24">
        <w:rPr>
          <w:b/>
          <w:bCs/>
          <w:lang w:val="en-US"/>
        </w:rPr>
        <w:t>fibonacci</w:t>
      </w:r>
      <w:proofErr w:type="spellEnd"/>
      <w:r w:rsidRPr="00C56E24">
        <w:rPr>
          <w:b/>
          <w:bCs/>
          <w:lang w:val="en-US"/>
        </w:rPr>
        <w:t>;</w:t>
      </w:r>
      <w:proofErr w:type="gramEnd"/>
    </w:p>
    <w:p w14:paraId="1902601B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3FBC00AF" w14:textId="77777777" w:rsidR="00867E33" w:rsidRPr="00C56E24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90101">
        <w:rPr>
          <w:b/>
          <w:bCs/>
        </w:rPr>
        <w:t>Соединение</w:t>
      </w:r>
      <w:r w:rsidRPr="00C56E24">
        <w:rPr>
          <w:b/>
          <w:bCs/>
          <w:lang w:val="en-US"/>
        </w:rPr>
        <w:t xml:space="preserve"> </w:t>
      </w:r>
      <w:r w:rsidRPr="00990101">
        <w:rPr>
          <w:b/>
          <w:bCs/>
        </w:rPr>
        <w:t>фраз</w:t>
      </w:r>
      <w:r w:rsidRPr="00C56E24">
        <w:rPr>
          <w:b/>
          <w:bCs/>
          <w:lang w:val="en-US"/>
        </w:rPr>
        <w:t xml:space="preserve"> SELECT </w:t>
      </w:r>
      <w:r w:rsidRPr="00990101">
        <w:rPr>
          <w:b/>
          <w:bCs/>
        </w:rPr>
        <w:t>и</w:t>
      </w:r>
      <w:r w:rsidRPr="00C56E24">
        <w:rPr>
          <w:b/>
          <w:bCs/>
          <w:lang w:val="en-US"/>
        </w:rPr>
        <w:t xml:space="preserve"> FROM </w:t>
      </w:r>
      <w:r w:rsidRPr="00990101">
        <w:rPr>
          <w:b/>
          <w:bCs/>
        </w:rPr>
        <w:t>фразами</w:t>
      </w:r>
      <w:r w:rsidRPr="00C56E24">
        <w:rPr>
          <w:b/>
          <w:bCs/>
          <w:lang w:val="en-US"/>
        </w:rPr>
        <w:t xml:space="preserve"> PIVOT/UNPIVOT</w:t>
      </w:r>
    </w:p>
    <w:p w14:paraId="2A7315AA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990101">
        <w:t>Сочетание SELECT … FROM … </w:t>
      </w:r>
      <w:r w:rsidRPr="00990101">
        <w:rPr>
          <w:i/>
          <w:iCs/>
        </w:rPr>
        <w:t>PIVOT</w:t>
      </w:r>
      <w:r w:rsidRPr="00990101">
        <w:t> … позволяет развернуть данные одного столбца в отдельные столбцы конечного результата</w:t>
      </w:r>
    </w:p>
    <w:p w14:paraId="1C12D74D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</w:p>
    <w:p w14:paraId="19DA75D3" w14:textId="77777777" w:rsid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noProof/>
        </w:rPr>
        <w:lastRenderedPageBreak/>
        <w:drawing>
          <wp:inline distT="0" distB="0" distL="0" distR="0" wp14:anchorId="682A3CD0" wp14:editId="0795BA74">
            <wp:extent cx="3800104" cy="1904317"/>
            <wp:effectExtent l="0" t="0" r="0" b="1270"/>
            <wp:docPr id="1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E7BC473D-BC17-4ACA-A4FA-9E3B09A95B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E7BC473D-BC17-4ACA-A4FA-9E3B09A95B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936" cy="19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D2C0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</w:p>
    <w:p w14:paraId="6E300B4E" w14:textId="77777777" w:rsidR="00867E33" w:rsidRPr="00326579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990101">
        <w:rPr>
          <w:b/>
          <w:bCs/>
        </w:rPr>
        <w:t xml:space="preserve">Аналог данного запроса без </w:t>
      </w:r>
      <w:r w:rsidRPr="00990101">
        <w:rPr>
          <w:b/>
          <w:bCs/>
          <w:lang w:val="en-US"/>
        </w:rPr>
        <w:t>pivot</w:t>
      </w:r>
    </w:p>
    <w:p w14:paraId="442E9D68" w14:textId="77777777" w:rsidR="00867E33" w:rsidRPr="00326579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lang w:val="en-US"/>
        </w:rPr>
        <w:t>SELECT</w:t>
      </w:r>
    </w:p>
    <w:p w14:paraId="4B59722D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326579">
        <w:t xml:space="preserve">  </w:t>
      </w:r>
      <w:r w:rsidRPr="00990101">
        <w:rPr>
          <w:lang w:val="en-US"/>
        </w:rPr>
        <w:t>JOB</w:t>
      </w:r>
    </w:p>
    <w:p w14:paraId="417E088E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, COUNT </w:t>
      </w:r>
      <w:proofErr w:type="gramStart"/>
      <w:r w:rsidRPr="00990101">
        <w:rPr>
          <w:lang w:val="en-US"/>
        </w:rPr>
        <w:t>( CASE</w:t>
      </w:r>
      <w:proofErr w:type="gramEnd"/>
      <w:r w:rsidRPr="00990101">
        <w:rPr>
          <w:lang w:val="en-US"/>
        </w:rPr>
        <w:t xml:space="preserve"> WHEN </w:t>
      </w:r>
      <w:proofErr w:type="spellStart"/>
      <w:r w:rsidRPr="00990101">
        <w:rPr>
          <w:lang w:val="en-US"/>
        </w:rPr>
        <w:t>deptno</w:t>
      </w:r>
      <w:proofErr w:type="spellEnd"/>
      <w:r w:rsidRPr="00990101">
        <w:rPr>
          <w:lang w:val="en-US"/>
        </w:rPr>
        <w:t xml:space="preserve"> = 10 THEN 1 </w:t>
      </w:r>
      <w:proofErr w:type="gramStart"/>
      <w:r w:rsidRPr="00990101">
        <w:rPr>
          <w:lang w:val="en-US"/>
        </w:rPr>
        <w:t>END )</w:t>
      </w:r>
      <w:proofErr w:type="gramEnd"/>
      <w:r w:rsidRPr="00990101">
        <w:rPr>
          <w:lang w:val="en-US"/>
        </w:rPr>
        <w:t xml:space="preserve"> "10"</w:t>
      </w:r>
    </w:p>
    <w:p w14:paraId="1B1B121F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, COUNT </w:t>
      </w:r>
      <w:proofErr w:type="gramStart"/>
      <w:r w:rsidRPr="00990101">
        <w:rPr>
          <w:lang w:val="en-US"/>
        </w:rPr>
        <w:t>( CASE</w:t>
      </w:r>
      <w:proofErr w:type="gramEnd"/>
      <w:r w:rsidRPr="00990101">
        <w:rPr>
          <w:lang w:val="en-US"/>
        </w:rPr>
        <w:t xml:space="preserve"> WHEN </w:t>
      </w:r>
      <w:proofErr w:type="spellStart"/>
      <w:r w:rsidRPr="00990101">
        <w:rPr>
          <w:lang w:val="en-US"/>
        </w:rPr>
        <w:t>deptno</w:t>
      </w:r>
      <w:proofErr w:type="spellEnd"/>
      <w:r w:rsidRPr="00990101">
        <w:rPr>
          <w:lang w:val="en-US"/>
        </w:rPr>
        <w:t xml:space="preserve"> = 20 THEN 1 </w:t>
      </w:r>
      <w:proofErr w:type="gramStart"/>
      <w:r w:rsidRPr="00990101">
        <w:rPr>
          <w:lang w:val="en-US"/>
        </w:rPr>
        <w:t>END )</w:t>
      </w:r>
      <w:proofErr w:type="gramEnd"/>
      <w:r w:rsidRPr="00990101">
        <w:rPr>
          <w:lang w:val="en-US"/>
        </w:rPr>
        <w:t xml:space="preserve"> "20"</w:t>
      </w:r>
    </w:p>
    <w:p w14:paraId="7892DD44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, COUNT </w:t>
      </w:r>
      <w:proofErr w:type="gramStart"/>
      <w:r w:rsidRPr="00990101">
        <w:rPr>
          <w:lang w:val="en-US"/>
        </w:rPr>
        <w:t>( CASE</w:t>
      </w:r>
      <w:proofErr w:type="gramEnd"/>
      <w:r w:rsidRPr="00990101">
        <w:rPr>
          <w:lang w:val="en-US"/>
        </w:rPr>
        <w:t xml:space="preserve"> WHEN </w:t>
      </w:r>
      <w:proofErr w:type="spellStart"/>
      <w:r w:rsidRPr="00990101">
        <w:rPr>
          <w:lang w:val="en-US"/>
        </w:rPr>
        <w:t>deptno</w:t>
      </w:r>
      <w:proofErr w:type="spellEnd"/>
      <w:r w:rsidRPr="00990101">
        <w:rPr>
          <w:lang w:val="en-US"/>
        </w:rPr>
        <w:t xml:space="preserve"> = 30 THEN 1 </w:t>
      </w:r>
      <w:proofErr w:type="gramStart"/>
      <w:r w:rsidRPr="00990101">
        <w:rPr>
          <w:lang w:val="en-US"/>
        </w:rPr>
        <w:t>END )</w:t>
      </w:r>
      <w:proofErr w:type="gramEnd"/>
      <w:r w:rsidRPr="00990101">
        <w:rPr>
          <w:lang w:val="en-US"/>
        </w:rPr>
        <w:t xml:space="preserve"> "30"</w:t>
      </w:r>
    </w:p>
    <w:p w14:paraId="353F67C6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 xml:space="preserve">, COUNT </w:t>
      </w:r>
      <w:proofErr w:type="gramStart"/>
      <w:r w:rsidRPr="00990101">
        <w:rPr>
          <w:lang w:val="en-US"/>
        </w:rPr>
        <w:t>( CASE</w:t>
      </w:r>
      <w:proofErr w:type="gramEnd"/>
      <w:r w:rsidRPr="00990101">
        <w:rPr>
          <w:lang w:val="en-US"/>
        </w:rPr>
        <w:t xml:space="preserve"> WHEN </w:t>
      </w:r>
      <w:proofErr w:type="spellStart"/>
      <w:r w:rsidRPr="00990101">
        <w:rPr>
          <w:lang w:val="en-US"/>
        </w:rPr>
        <w:t>deptno</w:t>
      </w:r>
      <w:proofErr w:type="spellEnd"/>
      <w:r w:rsidRPr="00990101">
        <w:rPr>
          <w:lang w:val="en-US"/>
        </w:rPr>
        <w:t xml:space="preserve"> = 40 THEN 1 </w:t>
      </w:r>
      <w:proofErr w:type="gramStart"/>
      <w:r w:rsidRPr="00990101">
        <w:rPr>
          <w:lang w:val="en-US"/>
        </w:rPr>
        <w:t>END )</w:t>
      </w:r>
      <w:proofErr w:type="gramEnd"/>
      <w:r w:rsidRPr="00990101">
        <w:rPr>
          <w:lang w:val="en-US"/>
        </w:rPr>
        <w:t xml:space="preserve"> "40"</w:t>
      </w:r>
    </w:p>
    <w:p w14:paraId="5C7CEA53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lang w:val="en-US"/>
        </w:rPr>
        <w:t>FROM</w:t>
      </w:r>
      <w:proofErr w:type="gramStart"/>
      <w:r w:rsidRPr="00990101">
        <w:rPr>
          <w:lang w:val="en-US"/>
        </w:rPr>
        <w:t xml:space="preserve">   (</w:t>
      </w:r>
      <w:proofErr w:type="gramEnd"/>
      <w:r w:rsidRPr="00990101">
        <w:rPr>
          <w:lang w:val="en-US"/>
        </w:rPr>
        <w:t xml:space="preserve"> SELECT job, </w:t>
      </w:r>
      <w:proofErr w:type="spellStart"/>
      <w:r w:rsidRPr="00990101">
        <w:rPr>
          <w:lang w:val="en-US"/>
        </w:rPr>
        <w:t>deptno</w:t>
      </w:r>
      <w:proofErr w:type="spellEnd"/>
      <w:r w:rsidRPr="00990101">
        <w:rPr>
          <w:lang w:val="en-US"/>
        </w:rPr>
        <w:t xml:space="preserve"> FROM </w:t>
      </w:r>
      <w:proofErr w:type="gramStart"/>
      <w:r w:rsidRPr="00990101">
        <w:rPr>
          <w:lang w:val="en-US"/>
        </w:rPr>
        <w:t>emp )</w:t>
      </w:r>
      <w:proofErr w:type="gramEnd"/>
    </w:p>
    <w:p w14:paraId="3F36525C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lang w:val="en-US"/>
        </w:rPr>
        <w:t>GROUP</w:t>
      </w:r>
      <w:r w:rsidRPr="00326579">
        <w:t xml:space="preserve"> </w:t>
      </w:r>
      <w:r w:rsidRPr="00990101">
        <w:rPr>
          <w:lang w:val="en-US"/>
        </w:rPr>
        <w:t>BY</w:t>
      </w:r>
      <w:r w:rsidRPr="00326579">
        <w:t xml:space="preserve"> </w:t>
      </w:r>
      <w:proofErr w:type="gramStart"/>
      <w:r w:rsidRPr="00990101">
        <w:rPr>
          <w:lang w:val="en-US"/>
        </w:rPr>
        <w:t>job</w:t>
      </w:r>
      <w:r w:rsidRPr="00326579">
        <w:t>;</w:t>
      </w:r>
      <w:proofErr w:type="gramEnd"/>
    </w:p>
    <w:p w14:paraId="220275F4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</w:p>
    <w:p w14:paraId="5373E602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</w:rPr>
      </w:pPr>
      <w:r w:rsidRPr="00990101">
        <w:rPr>
          <w:b/>
          <w:bCs/>
        </w:rPr>
        <w:t>Сворачивание данных в столбец указанием UNPIVOT</w:t>
      </w:r>
    </w:p>
    <w:p w14:paraId="204BC8CC" w14:textId="77777777" w:rsidR="00867E33" w:rsidRPr="00B50B0C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B50B0C">
        <w:t xml:space="preserve">Фраза </w:t>
      </w:r>
      <w:r w:rsidRPr="00B50B0C">
        <w:rPr>
          <w:lang w:val="en-US"/>
        </w:rPr>
        <w:t>UNPIVOT</w:t>
      </w:r>
      <w:r w:rsidRPr="00B50B0C">
        <w:t xml:space="preserve"> выполняет действие, содержательно противоположное фразе </w:t>
      </w:r>
      <w:r w:rsidRPr="00B50B0C">
        <w:rPr>
          <w:lang w:val="en-US"/>
        </w:rPr>
        <w:t>PIVOT</w:t>
      </w:r>
    </w:p>
    <w:p w14:paraId="16630D6F" w14:textId="77777777" w:rsidR="00867E33" w:rsidRPr="00B50B0C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B50B0C">
        <w:t>Создание таблицы по запросу:</w:t>
      </w:r>
    </w:p>
    <w:p w14:paraId="71070E33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990101">
        <w:rPr>
          <w:b/>
          <w:bCs/>
          <w:lang w:val="en-US"/>
        </w:rPr>
        <w:t>CREATE</w:t>
      </w:r>
      <w:r w:rsidRPr="00990101">
        <w:rPr>
          <w:b/>
          <w:bCs/>
        </w:rPr>
        <w:t xml:space="preserve"> </w:t>
      </w:r>
      <w:r w:rsidRPr="00990101">
        <w:rPr>
          <w:b/>
          <w:bCs/>
          <w:lang w:val="en-US"/>
        </w:rPr>
        <w:t>TABLE</w:t>
      </w:r>
      <w:r w:rsidRPr="00990101">
        <w:rPr>
          <w:b/>
          <w:bCs/>
        </w:rPr>
        <w:t xml:space="preserve"> </w:t>
      </w:r>
      <w:r w:rsidRPr="00990101">
        <w:rPr>
          <w:b/>
          <w:bCs/>
          <w:lang w:val="en-US"/>
        </w:rPr>
        <w:t>total</w:t>
      </w:r>
      <w:r w:rsidRPr="00990101">
        <w:rPr>
          <w:b/>
          <w:bCs/>
        </w:rPr>
        <w:t xml:space="preserve"> </w:t>
      </w:r>
      <w:r w:rsidRPr="00990101">
        <w:rPr>
          <w:b/>
          <w:bCs/>
          <w:lang w:val="en-US"/>
        </w:rPr>
        <w:t>AS</w:t>
      </w:r>
    </w:p>
    <w:p w14:paraId="36B8A12E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SELECT * </w:t>
      </w:r>
    </w:p>
    <w:p w14:paraId="640C35DB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>FROM</w:t>
      </w:r>
      <w:proofErr w:type="gramStart"/>
      <w:r w:rsidRPr="00990101">
        <w:rPr>
          <w:b/>
          <w:bCs/>
          <w:lang w:val="en-US"/>
        </w:rPr>
        <w:t xml:space="preserve">   (</w:t>
      </w:r>
      <w:proofErr w:type="gramEnd"/>
      <w:r w:rsidRPr="00990101">
        <w:rPr>
          <w:b/>
          <w:bCs/>
          <w:lang w:val="en-US"/>
        </w:rPr>
        <w:t xml:space="preserve"> SELECT job, </w:t>
      </w:r>
      <w:proofErr w:type="spellStart"/>
      <w:r w:rsidRPr="00990101">
        <w:rPr>
          <w:b/>
          <w:bCs/>
          <w:lang w:val="en-US"/>
        </w:rPr>
        <w:t>deptno</w:t>
      </w:r>
      <w:proofErr w:type="spellEnd"/>
      <w:r w:rsidRPr="00990101">
        <w:rPr>
          <w:b/>
          <w:bCs/>
          <w:lang w:val="en-US"/>
        </w:rPr>
        <w:t xml:space="preserve"> FROM </w:t>
      </w:r>
      <w:proofErr w:type="gramStart"/>
      <w:r w:rsidRPr="00990101">
        <w:rPr>
          <w:b/>
          <w:bCs/>
          <w:lang w:val="en-US"/>
        </w:rPr>
        <w:t>emp )</w:t>
      </w:r>
      <w:proofErr w:type="gramEnd"/>
      <w:r w:rsidRPr="00990101">
        <w:rPr>
          <w:b/>
          <w:bCs/>
          <w:lang w:val="en-US"/>
        </w:rPr>
        <w:t xml:space="preserve"> </w:t>
      </w:r>
    </w:p>
    <w:p w14:paraId="437AEBB9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proofErr w:type="gramStart"/>
      <w:r w:rsidRPr="00990101">
        <w:rPr>
          <w:b/>
          <w:bCs/>
          <w:lang w:val="en-US"/>
        </w:rPr>
        <w:t>PIVOT  (</w:t>
      </w:r>
      <w:proofErr w:type="gramEnd"/>
      <w:r w:rsidRPr="00990101">
        <w:rPr>
          <w:b/>
          <w:bCs/>
          <w:lang w:val="en-US"/>
        </w:rPr>
        <w:t xml:space="preserve"> COUNT </w:t>
      </w:r>
      <w:proofErr w:type="gramStart"/>
      <w:r w:rsidRPr="00990101">
        <w:rPr>
          <w:b/>
          <w:bCs/>
          <w:lang w:val="en-US"/>
        </w:rPr>
        <w:t>( *</w:t>
      </w:r>
      <w:proofErr w:type="gramEnd"/>
      <w:r w:rsidRPr="00990101">
        <w:rPr>
          <w:b/>
          <w:bCs/>
          <w:lang w:val="en-US"/>
        </w:rPr>
        <w:t xml:space="preserve"> ) FOR </w:t>
      </w:r>
      <w:proofErr w:type="spellStart"/>
      <w:r w:rsidRPr="00990101">
        <w:rPr>
          <w:b/>
          <w:bCs/>
          <w:lang w:val="en-US"/>
        </w:rPr>
        <w:t>deptno</w:t>
      </w:r>
      <w:proofErr w:type="spellEnd"/>
      <w:r w:rsidRPr="00990101">
        <w:rPr>
          <w:b/>
          <w:bCs/>
          <w:lang w:val="en-US"/>
        </w:rPr>
        <w:t xml:space="preserve"> IN </w:t>
      </w:r>
      <w:proofErr w:type="gramStart"/>
      <w:r w:rsidRPr="00990101">
        <w:rPr>
          <w:b/>
          <w:bCs/>
          <w:lang w:val="en-US"/>
        </w:rPr>
        <w:t>( 10</w:t>
      </w:r>
      <w:proofErr w:type="gramEnd"/>
      <w:r w:rsidRPr="00990101">
        <w:rPr>
          <w:b/>
          <w:bCs/>
          <w:lang w:val="en-US"/>
        </w:rPr>
        <w:t xml:space="preserve">, 20, 30, </w:t>
      </w:r>
      <w:proofErr w:type="gramStart"/>
      <w:r w:rsidRPr="00990101">
        <w:rPr>
          <w:b/>
          <w:bCs/>
          <w:lang w:val="en-US"/>
        </w:rPr>
        <w:t>40 )</w:t>
      </w:r>
      <w:proofErr w:type="gramEnd"/>
      <w:r w:rsidRPr="00990101">
        <w:rPr>
          <w:b/>
          <w:bCs/>
          <w:lang w:val="en-US"/>
        </w:rPr>
        <w:t xml:space="preserve"> </w:t>
      </w:r>
      <w:proofErr w:type="gramStart"/>
      <w:r w:rsidRPr="00990101">
        <w:rPr>
          <w:b/>
          <w:bCs/>
          <w:lang w:val="en-US"/>
        </w:rPr>
        <w:t>);</w:t>
      </w:r>
      <w:proofErr w:type="gramEnd"/>
    </w:p>
    <w:p w14:paraId="5DB1F7E4" w14:textId="77777777" w:rsidR="00867E33" w:rsidRPr="00B50B0C" w:rsidRDefault="00867E33" w:rsidP="00867E33">
      <w:pPr>
        <w:autoSpaceDE w:val="0"/>
        <w:autoSpaceDN w:val="0"/>
        <w:adjustRightInd w:val="0"/>
        <w:ind w:firstLine="709"/>
        <w:contextualSpacing/>
        <w:jc w:val="both"/>
      </w:pPr>
      <w:r w:rsidRPr="00B50B0C">
        <w:t>Выдача данных со сворачиванием показателей в один столбец:</w:t>
      </w:r>
    </w:p>
    <w:p w14:paraId="0F7FBDF2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proofErr w:type="gramStart"/>
      <w:r w:rsidRPr="00990101">
        <w:rPr>
          <w:b/>
          <w:bCs/>
          <w:lang w:val="en-US"/>
        </w:rPr>
        <w:t>SELECT  *</w:t>
      </w:r>
      <w:proofErr w:type="gramEnd"/>
    </w:p>
    <w:p w14:paraId="32A6B7C5" w14:textId="77777777" w:rsidR="00867E33" w:rsidRPr="00990101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lang w:val="en-US"/>
        </w:rPr>
      </w:pPr>
      <w:r w:rsidRPr="00990101">
        <w:rPr>
          <w:b/>
          <w:bCs/>
          <w:lang w:val="en-US"/>
        </w:rPr>
        <w:t xml:space="preserve">   FROM    total</w:t>
      </w:r>
    </w:p>
    <w:p w14:paraId="40E4C5A7" w14:textId="77777777" w:rsidR="00867E33" w:rsidRPr="00867E33" w:rsidRDefault="00867E33" w:rsidP="00867E33">
      <w:pPr>
        <w:autoSpaceDE w:val="0"/>
        <w:autoSpaceDN w:val="0"/>
        <w:adjustRightInd w:val="0"/>
        <w:ind w:firstLine="709"/>
        <w:contextualSpacing/>
        <w:jc w:val="both"/>
        <w:rPr>
          <w:b/>
          <w:bCs/>
          <w:lang w:val="en-US"/>
        </w:rPr>
      </w:pPr>
      <w:r w:rsidRPr="00990101">
        <w:rPr>
          <w:b/>
          <w:bCs/>
          <w:lang w:val="en-US"/>
        </w:rPr>
        <w:t xml:space="preserve">   UNPIVOT </w:t>
      </w:r>
      <w:proofErr w:type="gramStart"/>
      <w:r w:rsidRPr="00990101">
        <w:rPr>
          <w:b/>
          <w:bCs/>
          <w:lang w:val="en-US"/>
        </w:rPr>
        <w:t xml:space="preserve">( </w:t>
      </w:r>
      <w:proofErr w:type="spellStart"/>
      <w:r w:rsidRPr="00990101">
        <w:rPr>
          <w:b/>
          <w:bCs/>
          <w:lang w:val="en-US"/>
        </w:rPr>
        <w:t>jobcount</w:t>
      </w:r>
      <w:proofErr w:type="spellEnd"/>
      <w:proofErr w:type="gramEnd"/>
      <w:r w:rsidRPr="00990101">
        <w:rPr>
          <w:b/>
          <w:bCs/>
          <w:lang w:val="en-US"/>
        </w:rPr>
        <w:t xml:space="preserve"> FOR </w:t>
      </w:r>
      <w:proofErr w:type="spellStart"/>
      <w:r w:rsidRPr="00990101">
        <w:rPr>
          <w:b/>
          <w:bCs/>
          <w:lang w:val="en-US"/>
        </w:rPr>
        <w:t>deptno</w:t>
      </w:r>
      <w:proofErr w:type="spellEnd"/>
      <w:r w:rsidRPr="00990101">
        <w:rPr>
          <w:b/>
          <w:bCs/>
          <w:lang w:val="en-US"/>
        </w:rPr>
        <w:t xml:space="preserve"> IN </w:t>
      </w:r>
      <w:proofErr w:type="gramStart"/>
      <w:r w:rsidRPr="00990101">
        <w:rPr>
          <w:b/>
          <w:bCs/>
          <w:lang w:val="en-US"/>
        </w:rPr>
        <w:t>( "</w:t>
      </w:r>
      <w:proofErr w:type="gramEnd"/>
      <w:r w:rsidRPr="00990101">
        <w:rPr>
          <w:b/>
          <w:bCs/>
          <w:lang w:val="en-US"/>
        </w:rPr>
        <w:t>10", "20", "30", "40</w:t>
      </w:r>
      <w:proofErr w:type="gramStart"/>
      <w:r w:rsidRPr="00990101">
        <w:rPr>
          <w:b/>
          <w:bCs/>
          <w:lang w:val="en-US"/>
        </w:rPr>
        <w:t>" )</w:t>
      </w:r>
      <w:proofErr w:type="gramEnd"/>
      <w:r w:rsidRPr="00990101">
        <w:rPr>
          <w:b/>
          <w:bCs/>
          <w:lang w:val="en-US"/>
        </w:rPr>
        <w:t xml:space="preserve"> </w:t>
      </w:r>
      <w:proofErr w:type="gramStart"/>
      <w:r w:rsidRPr="00990101">
        <w:rPr>
          <w:b/>
          <w:bCs/>
          <w:lang w:val="en-US"/>
        </w:rPr>
        <w:t>);</w:t>
      </w:r>
      <w:proofErr w:type="gramEnd"/>
    </w:p>
    <w:p w14:paraId="237F5D4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</w:p>
    <w:p w14:paraId="33531B94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PIVOT (разворот таблицы)</w:t>
      </w:r>
    </w:p>
    <w:p w14:paraId="1655CC7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Способ 1: Использование </w:t>
      </w:r>
      <w:proofErr w:type="spellStart"/>
      <w:proofErr w:type="gramStart"/>
      <w:r w:rsidRPr="00867E33">
        <w:rPr>
          <w:b/>
          <w:bCs/>
        </w:rPr>
        <w:t>crosstab</w:t>
      </w:r>
      <w:proofErr w:type="spellEnd"/>
      <w:r w:rsidRPr="00867E33">
        <w:rPr>
          <w:b/>
          <w:bCs/>
        </w:rPr>
        <w:t>(</w:t>
      </w:r>
      <w:proofErr w:type="gramEnd"/>
      <w:r w:rsidRPr="00867E33">
        <w:rPr>
          <w:b/>
          <w:bCs/>
        </w:rPr>
        <w:t xml:space="preserve">) (функция из </w:t>
      </w:r>
      <w:proofErr w:type="spellStart"/>
      <w:r w:rsidRPr="00867E33">
        <w:rPr>
          <w:b/>
          <w:bCs/>
        </w:rPr>
        <w:t>tablefunc</w:t>
      </w:r>
      <w:proofErr w:type="spellEnd"/>
      <w:r w:rsidRPr="00867E33">
        <w:rPr>
          <w:b/>
          <w:bCs/>
        </w:rPr>
        <w:t>)</w:t>
      </w:r>
    </w:p>
    <w:p w14:paraId="7492BB7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b/>
          <w:bCs/>
        </w:rPr>
        <w:t>Активация</w:t>
      </w:r>
      <w:r w:rsidRPr="00867E33">
        <w:rPr>
          <w:b/>
          <w:bCs/>
          <w:lang w:val="en-US"/>
        </w:rPr>
        <w:t xml:space="preserve"> </w:t>
      </w:r>
      <w:r w:rsidRPr="00867E33">
        <w:rPr>
          <w:b/>
          <w:bCs/>
        </w:rPr>
        <w:t>расширения</w:t>
      </w:r>
      <w:r w:rsidRPr="00867E33">
        <w:rPr>
          <w:b/>
          <w:bCs/>
          <w:lang w:val="en-US"/>
        </w:rPr>
        <w:t>:</w:t>
      </w:r>
    </w:p>
    <w:p w14:paraId="3E06396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CREATE EXTENSION IF NOT EXISTS </w:t>
      </w:r>
      <w:proofErr w:type="spellStart"/>
      <w:proofErr w:type="gramStart"/>
      <w:r w:rsidRPr="00867E33">
        <w:rPr>
          <w:lang w:val="en-US"/>
        </w:rPr>
        <w:t>tablefunc</w:t>
      </w:r>
      <w:proofErr w:type="spellEnd"/>
      <w:r w:rsidRPr="00867E33">
        <w:rPr>
          <w:lang w:val="en-US"/>
        </w:rPr>
        <w:t>;</w:t>
      </w:r>
      <w:proofErr w:type="gramEnd"/>
    </w:p>
    <w:p w14:paraId="4DC3907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CREATE TABLE sales (</w:t>
      </w:r>
    </w:p>
    <w:p w14:paraId="628AD4B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year int,</w:t>
      </w:r>
    </w:p>
    <w:p w14:paraId="030E568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quarter int,</w:t>
      </w:r>
    </w:p>
    <w:p w14:paraId="5819624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amount decimal</w:t>
      </w:r>
    </w:p>
    <w:p w14:paraId="60DC790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);</w:t>
      </w:r>
    </w:p>
    <w:p w14:paraId="051C626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2CF7E73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INSERT INTO sales VALUES </w:t>
      </w:r>
    </w:p>
    <w:p w14:paraId="3D6E85C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(2022, 1, 1000), (2022, 2, 1500), (2022, 3, 1200), (2022, 4, 1800),</w:t>
      </w:r>
    </w:p>
    <w:p w14:paraId="540FA1E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(2023, 1, 1100), (2023, 2, 1600), (2023, 3, 1300), (2023, 4, 1900</w:t>
      </w:r>
      <w:proofErr w:type="gramStart"/>
      <w:r w:rsidRPr="00867E33">
        <w:rPr>
          <w:lang w:val="en-US"/>
        </w:rPr>
        <w:t>);</w:t>
      </w:r>
      <w:proofErr w:type="gramEnd"/>
    </w:p>
    <w:p w14:paraId="76C2D6A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2BB0FC24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i/>
          <w:iCs/>
          <w:lang w:val="en-US"/>
        </w:rPr>
        <w:t xml:space="preserve">-- PIVOT </w:t>
      </w:r>
      <w:r w:rsidRPr="00867E33">
        <w:rPr>
          <w:i/>
          <w:iCs/>
        </w:rPr>
        <w:t>с</w:t>
      </w:r>
      <w:r w:rsidRPr="00867E33">
        <w:rPr>
          <w:i/>
          <w:iCs/>
          <w:lang w:val="en-US"/>
        </w:rPr>
        <w:t xml:space="preserve"> crosstab</w:t>
      </w:r>
    </w:p>
    <w:p w14:paraId="3FC5AB2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SELECT *</w:t>
      </w:r>
    </w:p>
    <w:p w14:paraId="1D43A1E1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FROM </w:t>
      </w:r>
      <w:proofErr w:type="gramStart"/>
      <w:r w:rsidRPr="00867E33">
        <w:rPr>
          <w:lang w:val="en-US"/>
        </w:rPr>
        <w:t>crosstab(</w:t>
      </w:r>
      <w:proofErr w:type="gramEnd"/>
    </w:p>
    <w:p w14:paraId="46A5FCB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'SELECT year, quarter, amount FROM sales ORDER BY 1, 2',</w:t>
      </w:r>
    </w:p>
    <w:p w14:paraId="68DDF43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lastRenderedPageBreak/>
        <w:t xml:space="preserve">    'SELECT DISTINCT quarter FROM sales ORDER BY quarter'</w:t>
      </w:r>
    </w:p>
    <w:p w14:paraId="25EED11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) AS </w:t>
      </w:r>
      <w:proofErr w:type="spellStart"/>
      <w:r w:rsidRPr="00867E33">
        <w:rPr>
          <w:lang w:val="en-US"/>
        </w:rPr>
        <w:t>pivot_result</w:t>
      </w:r>
      <w:proofErr w:type="spellEnd"/>
      <w:r w:rsidRPr="00867E33">
        <w:rPr>
          <w:lang w:val="en-US"/>
        </w:rPr>
        <w:t xml:space="preserve"> (</w:t>
      </w:r>
    </w:p>
    <w:p w14:paraId="55D8943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year int,</w:t>
      </w:r>
    </w:p>
    <w:p w14:paraId="70BB87B4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q1 decimal,</w:t>
      </w:r>
    </w:p>
    <w:p w14:paraId="6551F04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q2 decimal,</w:t>
      </w:r>
    </w:p>
    <w:p w14:paraId="137C0FF1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q3 decimal,</w:t>
      </w:r>
    </w:p>
    <w:p w14:paraId="197C47D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</w:pPr>
      <w:r w:rsidRPr="00867E33">
        <w:rPr>
          <w:lang w:val="en-US"/>
        </w:rPr>
        <w:t xml:space="preserve">    </w:t>
      </w:r>
      <w:r w:rsidRPr="00867E33">
        <w:t xml:space="preserve">q4 </w:t>
      </w:r>
      <w:proofErr w:type="spellStart"/>
      <w:r w:rsidRPr="00867E33">
        <w:t>decimal</w:t>
      </w:r>
      <w:proofErr w:type="spellEnd"/>
    </w:p>
    <w:p w14:paraId="4FDD2B9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</w:pPr>
      <w:r w:rsidRPr="00867E33">
        <w:t>);</w:t>
      </w:r>
    </w:p>
    <w:p w14:paraId="4C0F48C0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</w:pPr>
    </w:p>
    <w:p w14:paraId="5D489EA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Использование FILTER (современный подход)</w:t>
      </w:r>
    </w:p>
    <w:p w14:paraId="2DCA90A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</w:pPr>
      <w:r w:rsidRPr="00867E33">
        <w:t xml:space="preserve">SELECT </w:t>
      </w:r>
    </w:p>
    <w:p w14:paraId="4F1CBB0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t xml:space="preserve">    </w:t>
      </w:r>
      <w:r w:rsidRPr="00867E33">
        <w:rPr>
          <w:lang w:val="en-US"/>
        </w:rPr>
        <w:t>year,</w:t>
      </w:r>
    </w:p>
    <w:p w14:paraId="1C40ADC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amount) FILTER (WHERE quarter = 1) as q1,</w:t>
      </w:r>
    </w:p>
    <w:p w14:paraId="78576CC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amount) FILTER (WHERE quarter = 2) as q2,</w:t>
      </w:r>
    </w:p>
    <w:p w14:paraId="4CF5050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amount) FILTER (WHERE quarter = 3) as q3,</w:t>
      </w:r>
    </w:p>
    <w:p w14:paraId="6ECFC02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amount) FILTER (WHERE quarter = 4) as q4</w:t>
      </w:r>
    </w:p>
    <w:p w14:paraId="330C733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FROM sales</w:t>
      </w:r>
    </w:p>
    <w:p w14:paraId="7FADAC6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GROUP BY year</w:t>
      </w:r>
    </w:p>
    <w:p w14:paraId="44BC8D1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ORDER BY </w:t>
      </w:r>
      <w:proofErr w:type="gramStart"/>
      <w:r w:rsidRPr="00867E33">
        <w:rPr>
          <w:lang w:val="en-US"/>
        </w:rPr>
        <w:t>year;</w:t>
      </w:r>
      <w:proofErr w:type="gramEnd"/>
    </w:p>
    <w:p w14:paraId="29446E19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743E2A2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</w:rPr>
        <w:t>Классический</w:t>
      </w:r>
      <w:r w:rsidRPr="00867E33">
        <w:rPr>
          <w:b/>
          <w:bCs/>
          <w:lang w:val="en-US"/>
        </w:rPr>
        <w:t xml:space="preserve"> CASE WHEN</w:t>
      </w:r>
    </w:p>
    <w:p w14:paraId="34A7DE6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</w:t>
      </w:r>
    </w:p>
    <w:p w14:paraId="270C23E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year,</w:t>
      </w:r>
    </w:p>
    <w:p w14:paraId="17CB4DB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CASE WHEN quarter = 1 THEN amount ELSE 0 END) as q1,</w:t>
      </w:r>
    </w:p>
    <w:p w14:paraId="6D71EAD4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CASE WHEN quarter = 2 THEN amount ELSE 0 END) as q2,</w:t>
      </w:r>
    </w:p>
    <w:p w14:paraId="464AB66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CASE WHEN quarter = 3 THEN amount ELSE 0 END) as q3,</w:t>
      </w:r>
    </w:p>
    <w:p w14:paraId="3B459E0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gramStart"/>
      <w:r w:rsidRPr="00867E33">
        <w:rPr>
          <w:lang w:val="en-US"/>
        </w:rPr>
        <w:t>SUM(</w:t>
      </w:r>
      <w:proofErr w:type="gramEnd"/>
      <w:r w:rsidRPr="00867E33">
        <w:rPr>
          <w:lang w:val="en-US"/>
        </w:rPr>
        <w:t>CASE WHEN quarter = 4 THEN amount ELSE 0 END) as q4</w:t>
      </w:r>
    </w:p>
    <w:p w14:paraId="78CD8834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FROM sales</w:t>
      </w:r>
    </w:p>
    <w:p w14:paraId="7FEF1C2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GROUP BY year</w:t>
      </w:r>
    </w:p>
    <w:p w14:paraId="1318590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ORDER BY </w:t>
      </w:r>
      <w:proofErr w:type="gramStart"/>
      <w:r w:rsidRPr="00867E33">
        <w:rPr>
          <w:lang w:val="en-US"/>
        </w:rPr>
        <w:t>year;</w:t>
      </w:r>
      <w:proofErr w:type="gramEnd"/>
    </w:p>
    <w:p w14:paraId="121A772C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25CAD02B" w14:textId="77777777" w:rsidR="00867E33" w:rsidRPr="00C56E24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C56E24">
        <w:rPr>
          <w:b/>
          <w:bCs/>
          <w:lang w:val="en-US"/>
        </w:rPr>
        <w:t>UNPIVOT (</w:t>
      </w:r>
      <w:r w:rsidRPr="00867E33">
        <w:rPr>
          <w:b/>
          <w:bCs/>
        </w:rPr>
        <w:t>свертка</w:t>
      </w:r>
      <w:r w:rsidRPr="00C56E24">
        <w:rPr>
          <w:b/>
          <w:bCs/>
          <w:lang w:val="en-US"/>
        </w:rPr>
        <w:t xml:space="preserve"> </w:t>
      </w:r>
      <w:r w:rsidRPr="00867E33">
        <w:rPr>
          <w:b/>
          <w:bCs/>
        </w:rPr>
        <w:t>таблицы</w:t>
      </w:r>
      <w:r w:rsidRPr="00C56E24">
        <w:rPr>
          <w:b/>
          <w:bCs/>
          <w:lang w:val="en-US"/>
        </w:rPr>
        <w:t>)</w:t>
      </w:r>
    </w:p>
    <w:p w14:paraId="579B5E20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34AB6CE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</w:rPr>
      </w:pPr>
      <w:r w:rsidRPr="00867E33">
        <w:rPr>
          <w:b/>
          <w:bCs/>
        </w:rPr>
        <w:t>Использование UNNEST с VALUES</w:t>
      </w:r>
    </w:p>
    <w:p w14:paraId="2F7DF6F8" w14:textId="7514B5C7" w:rsidR="00867E33" w:rsidRPr="00867E33" w:rsidRDefault="00867E33" w:rsidP="00867E33">
      <w:pPr>
        <w:autoSpaceDE w:val="0"/>
        <w:autoSpaceDN w:val="0"/>
        <w:adjustRightInd w:val="0"/>
        <w:contextualSpacing/>
        <w:jc w:val="both"/>
      </w:pPr>
      <w:r w:rsidRPr="00867E33">
        <w:rPr>
          <w:b/>
          <w:bCs/>
        </w:rPr>
        <w:t>Пример: Преобразование широкой таблицы в длинную</w:t>
      </w:r>
    </w:p>
    <w:p w14:paraId="39B3F21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i/>
          <w:iCs/>
          <w:lang w:val="en-US"/>
        </w:rPr>
        <w:t xml:space="preserve">-- </w:t>
      </w:r>
      <w:r w:rsidRPr="00867E33">
        <w:rPr>
          <w:i/>
          <w:iCs/>
        </w:rPr>
        <w:t>Исходная</w:t>
      </w:r>
      <w:r w:rsidRPr="00867E33">
        <w:rPr>
          <w:i/>
          <w:iCs/>
          <w:lang w:val="en-US"/>
        </w:rPr>
        <w:t xml:space="preserve"> </w:t>
      </w:r>
      <w:r w:rsidRPr="00867E33">
        <w:rPr>
          <w:i/>
          <w:iCs/>
        </w:rPr>
        <w:t>широкая</w:t>
      </w:r>
      <w:r w:rsidRPr="00867E33">
        <w:rPr>
          <w:i/>
          <w:iCs/>
          <w:lang w:val="en-US"/>
        </w:rPr>
        <w:t xml:space="preserve"> </w:t>
      </w:r>
      <w:r w:rsidRPr="00867E33">
        <w:rPr>
          <w:i/>
          <w:iCs/>
        </w:rPr>
        <w:t>таблица</w:t>
      </w:r>
    </w:p>
    <w:p w14:paraId="475C5445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CREATE TABLE </w:t>
      </w:r>
      <w:proofErr w:type="spellStart"/>
      <w:r w:rsidRPr="00867E33">
        <w:rPr>
          <w:lang w:val="en-US"/>
        </w:rPr>
        <w:t>sales_pivoted</w:t>
      </w:r>
      <w:proofErr w:type="spellEnd"/>
      <w:r w:rsidRPr="00867E33">
        <w:rPr>
          <w:lang w:val="en-US"/>
        </w:rPr>
        <w:t xml:space="preserve"> (</w:t>
      </w:r>
    </w:p>
    <w:p w14:paraId="3C19C01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year int,</w:t>
      </w:r>
    </w:p>
    <w:p w14:paraId="42EA46AF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q1 decimal,</w:t>
      </w:r>
    </w:p>
    <w:p w14:paraId="30A680B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q2 decimal,</w:t>
      </w:r>
    </w:p>
    <w:p w14:paraId="7EA5B25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q3 decimal,</w:t>
      </w:r>
    </w:p>
    <w:p w14:paraId="35B7B21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q4 decimal</w:t>
      </w:r>
    </w:p>
    <w:p w14:paraId="6337C0D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);</w:t>
      </w:r>
    </w:p>
    <w:p w14:paraId="6CEE09E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02FF41F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INSERT INTO </w:t>
      </w:r>
      <w:proofErr w:type="spellStart"/>
      <w:r w:rsidRPr="00867E33">
        <w:rPr>
          <w:lang w:val="en-US"/>
        </w:rPr>
        <w:t>sales_pivoted</w:t>
      </w:r>
      <w:proofErr w:type="spellEnd"/>
      <w:r w:rsidRPr="00867E33">
        <w:rPr>
          <w:lang w:val="en-US"/>
        </w:rPr>
        <w:t xml:space="preserve"> VALUES </w:t>
      </w:r>
    </w:p>
    <w:p w14:paraId="15930A4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(2022, 1000, 1500, 1200, 1800),</w:t>
      </w:r>
    </w:p>
    <w:p w14:paraId="44FE4CAB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>(2023, 1100, 1600, 1300, 1900</w:t>
      </w:r>
      <w:proofErr w:type="gramStart"/>
      <w:r w:rsidRPr="00867E33">
        <w:rPr>
          <w:lang w:val="en-US"/>
        </w:rPr>
        <w:t>);</w:t>
      </w:r>
      <w:proofErr w:type="gramEnd"/>
    </w:p>
    <w:p w14:paraId="6AD004C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49550DA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i/>
          <w:iCs/>
          <w:lang w:val="en-US"/>
        </w:rPr>
        <w:t xml:space="preserve">-- UNPIVOT </w:t>
      </w:r>
      <w:r w:rsidRPr="00867E33">
        <w:rPr>
          <w:i/>
          <w:iCs/>
        </w:rPr>
        <w:t>с</w:t>
      </w:r>
      <w:r w:rsidRPr="00867E33">
        <w:rPr>
          <w:i/>
          <w:iCs/>
          <w:lang w:val="en-US"/>
        </w:rPr>
        <w:t xml:space="preserve"> UNNEST</w:t>
      </w:r>
    </w:p>
    <w:p w14:paraId="5EF9B02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</w:t>
      </w:r>
    </w:p>
    <w:p w14:paraId="2BE6FAD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year,</w:t>
      </w:r>
    </w:p>
    <w:p w14:paraId="5731F8E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en-US"/>
        </w:rPr>
        <w:t xml:space="preserve">    </w:t>
      </w:r>
      <w:r w:rsidRPr="00867E33">
        <w:rPr>
          <w:lang w:val="fr-FR"/>
        </w:rPr>
        <w:t>unnest(array['Q1', 'Q2', 'Q3', 'Q4']) as quarter,</w:t>
      </w:r>
    </w:p>
    <w:p w14:paraId="3327686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fr-FR"/>
        </w:rPr>
        <w:t xml:space="preserve">    </w:t>
      </w:r>
      <w:proofErr w:type="gramStart"/>
      <w:r w:rsidRPr="00867E33">
        <w:rPr>
          <w:lang w:val="en-US"/>
        </w:rPr>
        <w:t>unnest(array[</w:t>
      </w:r>
      <w:proofErr w:type="gramEnd"/>
      <w:r w:rsidRPr="00867E33">
        <w:rPr>
          <w:lang w:val="en-US"/>
        </w:rPr>
        <w:t>q1, q2, q3, q4]) as amount</w:t>
      </w:r>
    </w:p>
    <w:p w14:paraId="09DC0145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lastRenderedPageBreak/>
        <w:t xml:space="preserve">FROM </w:t>
      </w:r>
      <w:proofErr w:type="spellStart"/>
      <w:r w:rsidRPr="00867E33">
        <w:rPr>
          <w:lang w:val="en-US"/>
        </w:rPr>
        <w:t>sales_pivoted</w:t>
      </w:r>
      <w:proofErr w:type="spellEnd"/>
    </w:p>
    <w:p w14:paraId="5829781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ORDER BY year, </w:t>
      </w:r>
      <w:proofErr w:type="gramStart"/>
      <w:r w:rsidRPr="00867E33">
        <w:rPr>
          <w:lang w:val="en-US"/>
        </w:rPr>
        <w:t>quarter;</w:t>
      </w:r>
      <w:proofErr w:type="gramEnd"/>
    </w:p>
    <w:p w14:paraId="4080AE4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4B939E0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b/>
          <w:bCs/>
          <w:lang w:val="en-US"/>
        </w:rPr>
      </w:pPr>
      <w:r w:rsidRPr="00867E33">
        <w:rPr>
          <w:b/>
          <w:bCs/>
        </w:rPr>
        <w:t>Использование</w:t>
      </w:r>
      <w:r w:rsidRPr="00867E33">
        <w:rPr>
          <w:b/>
          <w:bCs/>
          <w:lang w:val="en-US"/>
        </w:rPr>
        <w:t> LATERAL </w:t>
      </w:r>
      <w:r w:rsidRPr="00867E33">
        <w:rPr>
          <w:b/>
          <w:bCs/>
        </w:rPr>
        <w:t>и</w:t>
      </w:r>
      <w:r w:rsidRPr="00867E33">
        <w:rPr>
          <w:b/>
          <w:bCs/>
          <w:lang w:val="en-US"/>
        </w:rPr>
        <w:t> VALUES</w:t>
      </w:r>
    </w:p>
    <w:p w14:paraId="30CE2052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SELECT </w:t>
      </w:r>
    </w:p>
    <w:p w14:paraId="6EBAC786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spellStart"/>
      <w:proofErr w:type="gramStart"/>
      <w:r w:rsidRPr="00867E33">
        <w:rPr>
          <w:lang w:val="en-US"/>
        </w:rPr>
        <w:t>s.year</w:t>
      </w:r>
      <w:proofErr w:type="spellEnd"/>
      <w:proofErr w:type="gramEnd"/>
      <w:r w:rsidRPr="00867E33">
        <w:rPr>
          <w:lang w:val="en-US"/>
        </w:rPr>
        <w:t>,</w:t>
      </w:r>
    </w:p>
    <w:p w14:paraId="0E85427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spellStart"/>
      <w:r w:rsidRPr="00867E33">
        <w:rPr>
          <w:lang w:val="en-US"/>
        </w:rPr>
        <w:t>x.quarter</w:t>
      </w:r>
      <w:proofErr w:type="spellEnd"/>
      <w:r w:rsidRPr="00867E33">
        <w:rPr>
          <w:lang w:val="en-US"/>
        </w:rPr>
        <w:t>,</w:t>
      </w:r>
    </w:p>
    <w:p w14:paraId="295285C0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    </w:t>
      </w:r>
      <w:proofErr w:type="spellStart"/>
      <w:r w:rsidRPr="00867E33">
        <w:rPr>
          <w:lang w:val="en-US"/>
        </w:rPr>
        <w:t>x.amount</w:t>
      </w:r>
      <w:proofErr w:type="spellEnd"/>
    </w:p>
    <w:p w14:paraId="5DE1E007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FROM </w:t>
      </w:r>
      <w:proofErr w:type="spellStart"/>
      <w:r w:rsidRPr="00867E33">
        <w:rPr>
          <w:lang w:val="en-US"/>
        </w:rPr>
        <w:t>sales_pivoted</w:t>
      </w:r>
      <w:proofErr w:type="spellEnd"/>
      <w:r w:rsidRPr="00867E33">
        <w:rPr>
          <w:lang w:val="en-US"/>
        </w:rPr>
        <w:t xml:space="preserve"> s</w:t>
      </w:r>
    </w:p>
    <w:p w14:paraId="3D5C5F1C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fr-FR"/>
        </w:rPr>
        <w:t>CROSS JOIN LATERAL (</w:t>
      </w:r>
    </w:p>
    <w:p w14:paraId="1BB98499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fr-FR"/>
        </w:rPr>
        <w:t xml:space="preserve">    VALUES </w:t>
      </w:r>
    </w:p>
    <w:p w14:paraId="3720A9B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fr-FR"/>
        </w:rPr>
        <w:t xml:space="preserve">        ('Q1', q1),</w:t>
      </w:r>
    </w:p>
    <w:p w14:paraId="7B1C8E6D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fr-FR"/>
        </w:rPr>
        <w:t xml:space="preserve">        ('Q2', q2),</w:t>
      </w:r>
    </w:p>
    <w:p w14:paraId="1190D27A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fr-FR"/>
        </w:rPr>
      </w:pPr>
      <w:r w:rsidRPr="00867E33">
        <w:rPr>
          <w:lang w:val="fr-FR"/>
        </w:rPr>
        <w:t xml:space="preserve">        ('Q3', q3),</w:t>
      </w:r>
    </w:p>
    <w:p w14:paraId="7BE754E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fr-FR"/>
        </w:rPr>
        <w:t xml:space="preserve">        </w:t>
      </w:r>
      <w:r w:rsidRPr="00867E33">
        <w:rPr>
          <w:lang w:val="en-US"/>
        </w:rPr>
        <w:t>('Q4', q4)</w:t>
      </w:r>
    </w:p>
    <w:p w14:paraId="74B21AA8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) AS </w:t>
      </w:r>
      <w:proofErr w:type="gramStart"/>
      <w:r w:rsidRPr="00867E33">
        <w:rPr>
          <w:lang w:val="en-US"/>
        </w:rPr>
        <w:t>x(</w:t>
      </w:r>
      <w:proofErr w:type="gramEnd"/>
      <w:r w:rsidRPr="00867E33">
        <w:rPr>
          <w:lang w:val="en-US"/>
        </w:rPr>
        <w:t>quarter, amount)</w:t>
      </w:r>
    </w:p>
    <w:p w14:paraId="6FB583F5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  <w:r w:rsidRPr="00867E33">
        <w:rPr>
          <w:lang w:val="en-US"/>
        </w:rPr>
        <w:t xml:space="preserve">ORDER BY </w:t>
      </w:r>
      <w:proofErr w:type="spellStart"/>
      <w:proofErr w:type="gramStart"/>
      <w:r w:rsidRPr="00867E33">
        <w:rPr>
          <w:lang w:val="en-US"/>
        </w:rPr>
        <w:t>s.year</w:t>
      </w:r>
      <w:proofErr w:type="spellEnd"/>
      <w:proofErr w:type="gramEnd"/>
      <w:r w:rsidRPr="00867E33">
        <w:rPr>
          <w:lang w:val="en-US"/>
        </w:rPr>
        <w:t xml:space="preserve">, </w:t>
      </w:r>
      <w:proofErr w:type="spellStart"/>
      <w:proofErr w:type="gramStart"/>
      <w:r w:rsidRPr="00867E33">
        <w:rPr>
          <w:lang w:val="en-US"/>
        </w:rPr>
        <w:t>x.quarter</w:t>
      </w:r>
      <w:proofErr w:type="spellEnd"/>
      <w:proofErr w:type="gramEnd"/>
      <w:r w:rsidRPr="00867E33">
        <w:rPr>
          <w:lang w:val="en-US"/>
        </w:rPr>
        <w:t>;</w:t>
      </w:r>
    </w:p>
    <w:p w14:paraId="5945601D" w14:textId="77777777" w:rsid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6F85A6CE" w14:textId="77777777" w:rsidR="00867E33" w:rsidRPr="00867E33" w:rsidRDefault="00867E33" w:rsidP="00867E33">
      <w:pPr>
        <w:autoSpaceDE w:val="0"/>
        <w:autoSpaceDN w:val="0"/>
        <w:adjustRightInd w:val="0"/>
        <w:contextualSpacing/>
        <w:jc w:val="both"/>
        <w:rPr>
          <w:lang w:val="en-US"/>
        </w:rPr>
      </w:pPr>
    </w:p>
    <w:p w14:paraId="72F8801B" w14:textId="77777777" w:rsidR="00B91121" w:rsidRPr="00222D43" w:rsidRDefault="00B91121" w:rsidP="008868E4">
      <w:pPr>
        <w:pStyle w:val="a5"/>
        <w:keepNext/>
        <w:pageBreakBefore/>
        <w:numPr>
          <w:ilvl w:val="0"/>
          <w:numId w:val="2"/>
        </w:numPr>
        <w:ind w:left="357" w:hanging="357"/>
        <w:jc w:val="both"/>
        <w:rPr>
          <w:u w:val="single"/>
        </w:rPr>
      </w:pPr>
      <w:r w:rsidRPr="00222D43">
        <w:rPr>
          <w:u w:val="single"/>
        </w:rPr>
        <w:lastRenderedPageBreak/>
        <w:t xml:space="preserve">Практические указания: </w:t>
      </w:r>
    </w:p>
    <w:p w14:paraId="42577263" w14:textId="77777777" w:rsidR="00B91121" w:rsidRPr="00222D43" w:rsidRDefault="00F73252" w:rsidP="00B91121">
      <w:pPr>
        <w:numPr>
          <w:ilvl w:val="1"/>
          <w:numId w:val="2"/>
        </w:numPr>
        <w:tabs>
          <w:tab w:val="num" w:pos="1440"/>
        </w:tabs>
        <w:jc w:val="both"/>
        <w:rPr>
          <w:b/>
        </w:rPr>
      </w:pPr>
      <w:r>
        <w:rPr>
          <w:b/>
        </w:rPr>
        <w:t>Использование подзапросов, возвращающих одно значение</w:t>
      </w:r>
    </w:p>
    <w:p w14:paraId="2FCC0D11" w14:textId="77777777" w:rsidR="00B91121" w:rsidRDefault="00F73252" w:rsidP="00B91121">
      <w:pPr>
        <w:pStyle w:val="a5"/>
        <w:numPr>
          <w:ilvl w:val="2"/>
          <w:numId w:val="2"/>
        </w:numPr>
        <w:jc w:val="both"/>
      </w:pPr>
      <w:r>
        <w:t>В</w:t>
      </w:r>
      <w:r w:rsidR="008868E4">
        <w:t>ыведите информацию об авторах книги под названием «</w:t>
      </w:r>
      <w:r w:rsidR="008868E4">
        <w:rPr>
          <w:i/>
        </w:rPr>
        <w:t>Ваше название книги</w:t>
      </w:r>
      <w:r w:rsidR="008868E4">
        <w:t>».</w:t>
      </w:r>
    </w:p>
    <w:p w14:paraId="421E1B7E" w14:textId="77777777" w:rsidR="00F73252" w:rsidRDefault="00F73252" w:rsidP="00B91121">
      <w:pPr>
        <w:pStyle w:val="a5"/>
        <w:numPr>
          <w:ilvl w:val="2"/>
          <w:numId w:val="2"/>
        </w:numPr>
        <w:jc w:val="both"/>
      </w:pPr>
      <w:r>
        <w:t xml:space="preserve">Подзапрос с </w:t>
      </w:r>
      <w:r w:rsidRPr="007D43F6">
        <w:rPr>
          <w:b/>
          <w:bCs/>
          <w:lang w:val="en-US"/>
        </w:rPr>
        <w:t>DISTINCT</w:t>
      </w:r>
      <w:r>
        <w:t xml:space="preserve">: </w:t>
      </w:r>
      <w:r w:rsidR="00C54493">
        <w:t>Произведите вывод списка книг, которые были взяты пользователями библиотеки.</w:t>
      </w:r>
    </w:p>
    <w:p w14:paraId="18119435" w14:textId="77777777" w:rsidR="00F73252" w:rsidRDefault="00F73252" w:rsidP="00B91121">
      <w:pPr>
        <w:pStyle w:val="a5"/>
        <w:numPr>
          <w:ilvl w:val="2"/>
          <w:numId w:val="2"/>
        </w:numPr>
        <w:jc w:val="both"/>
      </w:pPr>
      <w:r>
        <w:t xml:space="preserve">Агрегатные функции в подзапросах: Выведите на экран все книги, которые имеют стоимость, большую средней стоимости </w:t>
      </w:r>
      <w:r w:rsidR="00245A40">
        <w:t>всех книг.</w:t>
      </w:r>
    </w:p>
    <w:p w14:paraId="756F6A26" w14:textId="77777777" w:rsidR="00C54493" w:rsidRDefault="00C54493" w:rsidP="00B91121">
      <w:pPr>
        <w:pStyle w:val="a5"/>
        <w:numPr>
          <w:ilvl w:val="2"/>
          <w:numId w:val="2"/>
        </w:numPr>
        <w:jc w:val="both"/>
      </w:pPr>
      <w:r>
        <w:t>Найдите все книги библиотеки, которые имеет стоимость такую же, как книга «Война и мир».</w:t>
      </w:r>
    </w:p>
    <w:p w14:paraId="4E483D26" w14:textId="3C8FA32B" w:rsidR="00245A40" w:rsidRDefault="00A75C97" w:rsidP="00B91121">
      <w:pPr>
        <w:pStyle w:val="a5"/>
        <w:numPr>
          <w:ilvl w:val="2"/>
          <w:numId w:val="2"/>
        </w:numPr>
        <w:jc w:val="both"/>
      </w:pPr>
      <w:r w:rsidRPr="00C3173B">
        <w:rPr>
          <w:b/>
          <w:bCs/>
          <w:lang w:val="en-US"/>
        </w:rPr>
        <w:t>Filter</w:t>
      </w:r>
      <w:r w:rsidR="00C54493">
        <w:t>: Выведите список</w:t>
      </w:r>
      <w:r w:rsidR="00C56E24" w:rsidRPr="00C56E24">
        <w:t xml:space="preserve"> </w:t>
      </w:r>
      <w:r w:rsidR="00C56E24">
        <w:t>и</w:t>
      </w:r>
      <w:r w:rsidR="00C54493">
        <w:t xml:space="preserve"> количество книг </w:t>
      </w:r>
      <w:r w:rsidR="004E2ECF">
        <w:t>каждого автора, год рождения которых от 1900 до 1920.</w:t>
      </w:r>
    </w:p>
    <w:p w14:paraId="0FCC144C" w14:textId="444C7D8B" w:rsidR="00C56E24" w:rsidRPr="00C56E24" w:rsidRDefault="00C56E24" w:rsidP="00C56E24">
      <w:pPr>
        <w:pStyle w:val="a5"/>
        <w:ind w:left="1224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select </w:t>
      </w:r>
      <w:r w:rsidRPr="00C56E24">
        <w:rPr>
          <w:b/>
          <w:bCs/>
          <w:lang w:val="en-US"/>
        </w:rPr>
        <w:t>(</w:t>
      </w:r>
      <w:r>
        <w:rPr>
          <w:b/>
          <w:bCs/>
        </w:rPr>
        <w:t>автор</w:t>
      </w:r>
      <w:r w:rsidRPr="00C56E24">
        <w:rPr>
          <w:b/>
          <w:bCs/>
          <w:lang w:val="en-US"/>
        </w:rPr>
        <w:t>)</w:t>
      </w:r>
      <w:r>
        <w:rPr>
          <w:b/>
          <w:bCs/>
          <w:lang w:val="en-US"/>
        </w:rPr>
        <w:t>, count(</w:t>
      </w:r>
      <w:proofErr w:type="spellStart"/>
      <w:r>
        <w:rPr>
          <w:b/>
          <w:bCs/>
          <w:lang w:val="en-US"/>
        </w:rPr>
        <w:t>shifr</w:t>
      </w:r>
      <w:proofErr w:type="spellEnd"/>
      <w:r>
        <w:rPr>
          <w:b/>
          <w:bCs/>
          <w:lang w:val="en-US"/>
        </w:rPr>
        <w:t xml:space="preserve">) filter (where …) </w:t>
      </w:r>
      <w:r>
        <w:rPr>
          <w:b/>
          <w:bCs/>
        </w:rPr>
        <w:t>количество</w:t>
      </w:r>
    </w:p>
    <w:p w14:paraId="24D8D644" w14:textId="255C1F4F" w:rsidR="00C56E24" w:rsidRPr="00C56E24" w:rsidRDefault="00C56E24" w:rsidP="00C56E24">
      <w:pPr>
        <w:pStyle w:val="a5"/>
        <w:ind w:left="122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from book</w:t>
      </w:r>
    </w:p>
    <w:p w14:paraId="4111230A" w14:textId="77777777" w:rsidR="00C56E24" w:rsidRDefault="00C56E24" w:rsidP="00C56E24">
      <w:pPr>
        <w:pStyle w:val="a5"/>
        <w:ind w:left="1224"/>
        <w:jc w:val="both"/>
        <w:rPr>
          <w:b/>
          <w:bCs/>
        </w:rPr>
      </w:pPr>
      <w:r>
        <w:rPr>
          <w:b/>
          <w:bCs/>
          <w:lang w:val="en-US"/>
        </w:rPr>
        <w:t xml:space="preserve">group by </w:t>
      </w:r>
      <w:r>
        <w:rPr>
          <w:b/>
          <w:bCs/>
        </w:rPr>
        <w:t>автор</w:t>
      </w:r>
    </w:p>
    <w:p w14:paraId="161E5A2B" w14:textId="787C69FC" w:rsidR="00C56E24" w:rsidRPr="00C56E24" w:rsidRDefault="00C56E24" w:rsidP="00C56E24">
      <w:pPr>
        <w:pStyle w:val="a5"/>
        <w:ind w:left="1224"/>
        <w:jc w:val="both"/>
        <w:rPr>
          <w:b/>
          <w:bCs/>
        </w:rPr>
      </w:pPr>
      <w:r>
        <w:rPr>
          <w:b/>
          <w:bCs/>
          <w:lang w:val="en-US"/>
        </w:rPr>
        <w:t xml:space="preserve">having </w:t>
      </w:r>
      <w:r>
        <w:rPr>
          <w:b/>
          <w:bCs/>
          <w:lang w:val="en-US"/>
        </w:rPr>
        <w:t>count(</w:t>
      </w:r>
      <w:proofErr w:type="spellStart"/>
      <w:r>
        <w:rPr>
          <w:b/>
          <w:bCs/>
          <w:lang w:val="en-US"/>
        </w:rPr>
        <w:t>shifr</w:t>
      </w:r>
      <w:proofErr w:type="spellEnd"/>
      <w:r>
        <w:rPr>
          <w:b/>
          <w:bCs/>
          <w:lang w:val="en-US"/>
        </w:rPr>
        <w:t xml:space="preserve">) </w:t>
      </w:r>
      <w:r>
        <w:rPr>
          <w:b/>
          <w:bCs/>
          <w:lang w:val="en-US"/>
        </w:rPr>
        <w:t>&gt;</w:t>
      </w:r>
      <w:proofErr w:type="gramStart"/>
      <w:r>
        <w:rPr>
          <w:b/>
          <w:bCs/>
          <w:lang w:val="en-US"/>
        </w:rPr>
        <w:t>0</w:t>
      </w:r>
      <w:r>
        <w:rPr>
          <w:b/>
          <w:bCs/>
        </w:rPr>
        <w:t>;</w:t>
      </w:r>
      <w:proofErr w:type="gramEnd"/>
    </w:p>
    <w:p w14:paraId="445EB2B2" w14:textId="77777777" w:rsidR="00B91121" w:rsidRDefault="00B91121" w:rsidP="00B91121">
      <w:pPr>
        <w:tabs>
          <w:tab w:val="num" w:pos="284"/>
          <w:tab w:val="left" w:pos="900"/>
        </w:tabs>
        <w:jc w:val="both"/>
      </w:pPr>
    </w:p>
    <w:p w14:paraId="7FFA32F9" w14:textId="77777777" w:rsidR="00C54493" w:rsidRPr="008868E4" w:rsidRDefault="00C54493" w:rsidP="00C54493">
      <w:pPr>
        <w:pStyle w:val="a5"/>
        <w:numPr>
          <w:ilvl w:val="1"/>
          <w:numId w:val="2"/>
        </w:numPr>
        <w:jc w:val="both"/>
      </w:pPr>
      <w:r>
        <w:rPr>
          <w:b/>
        </w:rPr>
        <w:t xml:space="preserve">Подзапросы с </w:t>
      </w:r>
      <w:r>
        <w:rPr>
          <w:b/>
          <w:lang w:val="en-US"/>
        </w:rPr>
        <w:t>IN</w:t>
      </w:r>
    </w:p>
    <w:p w14:paraId="3C827245" w14:textId="77777777" w:rsidR="00C54493" w:rsidRDefault="00C54493" w:rsidP="00C54493">
      <w:pPr>
        <w:pStyle w:val="a5"/>
        <w:numPr>
          <w:ilvl w:val="2"/>
          <w:numId w:val="2"/>
        </w:numPr>
        <w:jc w:val="both"/>
      </w:pPr>
      <w:r>
        <w:t xml:space="preserve">Выведите </w:t>
      </w:r>
      <w:r w:rsidR="004E2ECF">
        <w:t>список авторов книг, которые написали книги жанра «фантастика».</w:t>
      </w:r>
    </w:p>
    <w:p w14:paraId="7366859F" w14:textId="5DFC33C5" w:rsidR="004E2ECF" w:rsidRPr="004E2ECF" w:rsidRDefault="004E2ECF" w:rsidP="00C54493">
      <w:pPr>
        <w:pStyle w:val="a5"/>
        <w:numPr>
          <w:ilvl w:val="2"/>
          <w:numId w:val="2"/>
        </w:numPr>
        <w:jc w:val="both"/>
      </w:pPr>
      <w:r w:rsidRPr="00D154D5">
        <w:t xml:space="preserve">Найти имена авторов, которые принимали участие в написании, по крайней мере, одной книги, выданной </w:t>
      </w:r>
      <w:r w:rsidR="00EE261E" w:rsidRPr="00D154D5">
        <w:t>пользователям библиотеки категории</w:t>
      </w:r>
      <w:r w:rsidRPr="00D154D5">
        <w:t xml:space="preserve"> </w:t>
      </w:r>
      <w:r w:rsidR="00EE261E">
        <w:t>«</w:t>
      </w:r>
      <w:r w:rsidRPr="00D154D5">
        <w:t>студент</w:t>
      </w:r>
      <w:r w:rsidR="00EE261E">
        <w:t>»</w:t>
      </w:r>
      <w:r w:rsidRPr="00D154D5">
        <w:t>.</w:t>
      </w:r>
      <w:r w:rsidR="00326579">
        <w:t xml:space="preserve"> (добавьте поле категория в таблице </w:t>
      </w:r>
      <w:r w:rsidR="00326579">
        <w:rPr>
          <w:lang w:val="en-US"/>
        </w:rPr>
        <w:t>user</w:t>
      </w:r>
      <w:r w:rsidR="00326579">
        <w:t>, и добавить данные в поле)</w:t>
      </w:r>
    </w:p>
    <w:p w14:paraId="3F212CAF" w14:textId="77777777" w:rsidR="004E2ECF" w:rsidRPr="004E2ECF" w:rsidRDefault="004E2ECF" w:rsidP="00C54493">
      <w:pPr>
        <w:pStyle w:val="a5"/>
        <w:numPr>
          <w:ilvl w:val="2"/>
          <w:numId w:val="2"/>
        </w:numPr>
        <w:jc w:val="both"/>
      </w:pPr>
      <w:r w:rsidRPr="00D154D5">
        <w:t xml:space="preserve">Напишите запрос на изменение записей, который удвоит цену всех книг, </w:t>
      </w:r>
      <w:r w:rsidR="00E932D9">
        <w:t>написанные автором Пушкин</w:t>
      </w:r>
      <w:r w:rsidRPr="00D154D5">
        <w:t>.</w:t>
      </w:r>
    </w:p>
    <w:p w14:paraId="76BBFC3B" w14:textId="2EF593D8" w:rsidR="004E2ECF" w:rsidRPr="007D43F6" w:rsidRDefault="004E2ECF" w:rsidP="00C54493">
      <w:pPr>
        <w:pStyle w:val="a5"/>
        <w:numPr>
          <w:ilvl w:val="2"/>
          <w:numId w:val="2"/>
        </w:numPr>
        <w:jc w:val="both"/>
      </w:pPr>
      <w:r w:rsidRPr="00D154D5">
        <w:t>Напишите запрос на удаление всех данных о вы</w:t>
      </w:r>
      <w:r w:rsidR="00436CFB" w:rsidRPr="00D154D5">
        <w:t>дачи книг автора Чуковский</w:t>
      </w:r>
      <w:r w:rsidR="001A5F9B">
        <w:t> </w:t>
      </w:r>
      <w:proofErr w:type="gramStart"/>
      <w:r w:rsidR="00436CFB" w:rsidRPr="00D154D5">
        <w:t>К.И.</w:t>
      </w:r>
      <w:proofErr w:type="gramEnd"/>
    </w:p>
    <w:p w14:paraId="4A7543EB" w14:textId="0E1DBE47" w:rsidR="007D43F6" w:rsidRPr="00245A40" w:rsidRDefault="007D43F6" w:rsidP="00C54493">
      <w:pPr>
        <w:pStyle w:val="a5"/>
        <w:numPr>
          <w:ilvl w:val="2"/>
          <w:numId w:val="2"/>
        </w:numPr>
        <w:jc w:val="both"/>
      </w:pPr>
      <w:r w:rsidRPr="00A0066B">
        <w:rPr>
          <w:color w:val="000000"/>
        </w:rPr>
        <w:t>Создайте запрос для нахождения списка пользователей, которые имели самую высокую задолженность за последние 3 года</w:t>
      </w:r>
      <w:r w:rsidR="001D46DC">
        <w:rPr>
          <w:color w:val="000000"/>
        </w:rPr>
        <w:t xml:space="preserve"> (без сортировки)</w:t>
      </w:r>
      <w:r w:rsidRPr="007D43F6">
        <w:rPr>
          <w:color w:val="000000"/>
        </w:rPr>
        <w:t>.</w:t>
      </w:r>
    </w:p>
    <w:p w14:paraId="09047F4B" w14:textId="3029E29C" w:rsidR="00B91121" w:rsidRDefault="00B91121" w:rsidP="00B04FCA">
      <w:pPr>
        <w:jc w:val="both"/>
      </w:pPr>
    </w:p>
    <w:p w14:paraId="7C881BF7" w14:textId="6B339C20" w:rsidR="00990101" w:rsidRPr="00990101" w:rsidRDefault="00990101" w:rsidP="00990101">
      <w:pPr>
        <w:pStyle w:val="a5"/>
        <w:numPr>
          <w:ilvl w:val="1"/>
          <w:numId w:val="2"/>
        </w:numPr>
        <w:jc w:val="both"/>
      </w:pPr>
      <w:r w:rsidRPr="00990101">
        <w:rPr>
          <w:b/>
          <w:bCs/>
        </w:rPr>
        <w:t xml:space="preserve">Вынесенные </w:t>
      </w:r>
      <w:r>
        <w:rPr>
          <w:b/>
          <w:bCs/>
        </w:rPr>
        <w:t xml:space="preserve">(именованные) </w:t>
      </w:r>
      <w:r w:rsidRPr="00990101">
        <w:rPr>
          <w:b/>
          <w:bCs/>
        </w:rPr>
        <w:t>подзапросы</w:t>
      </w:r>
    </w:p>
    <w:p w14:paraId="49844E50" w14:textId="2CD11FDB" w:rsidR="00913E15" w:rsidRDefault="00913E15" w:rsidP="00913E15">
      <w:pPr>
        <w:pStyle w:val="a5"/>
        <w:numPr>
          <w:ilvl w:val="2"/>
          <w:numId w:val="2"/>
        </w:numPr>
        <w:jc w:val="both"/>
      </w:pPr>
      <w:r>
        <w:t>Распределите всех пользователей библиотеки по группам по возрасту</w:t>
      </w:r>
    </w:p>
    <w:p w14:paraId="73BD3EE2" w14:textId="77777777" w:rsidR="00913E15" w:rsidRDefault="00913E15" w:rsidP="00913E15">
      <w:pPr>
        <w:pStyle w:val="a5"/>
        <w:numPr>
          <w:ilvl w:val="3"/>
          <w:numId w:val="2"/>
        </w:numPr>
        <w:jc w:val="both"/>
      </w:pPr>
      <w:r>
        <w:t>От 7 до 17 – школьники</w:t>
      </w:r>
    </w:p>
    <w:p w14:paraId="3E224C8D" w14:textId="77777777" w:rsidR="00913E15" w:rsidRDefault="00913E15" w:rsidP="00913E15">
      <w:pPr>
        <w:pStyle w:val="a5"/>
        <w:numPr>
          <w:ilvl w:val="3"/>
          <w:numId w:val="2"/>
        </w:numPr>
        <w:jc w:val="both"/>
      </w:pPr>
      <w:r>
        <w:t>От 18 до 24 – студенты</w:t>
      </w:r>
    </w:p>
    <w:p w14:paraId="44DF9F27" w14:textId="77777777" w:rsidR="00913E15" w:rsidRDefault="00913E15" w:rsidP="00913E15">
      <w:pPr>
        <w:pStyle w:val="a5"/>
        <w:numPr>
          <w:ilvl w:val="3"/>
          <w:numId w:val="2"/>
        </w:numPr>
        <w:jc w:val="both"/>
      </w:pPr>
      <w:r>
        <w:t>От 25 до 65 – служащие</w:t>
      </w:r>
    </w:p>
    <w:p w14:paraId="51E98484" w14:textId="77777777" w:rsidR="00913E15" w:rsidRDefault="00913E15" w:rsidP="00913E15">
      <w:pPr>
        <w:pStyle w:val="a5"/>
        <w:numPr>
          <w:ilvl w:val="3"/>
          <w:numId w:val="2"/>
        </w:numPr>
        <w:jc w:val="both"/>
      </w:pPr>
      <w:r>
        <w:t>От 66 – пенсионеры</w:t>
      </w:r>
    </w:p>
    <w:p w14:paraId="068DA4A2" w14:textId="77777777" w:rsidR="00913E15" w:rsidRDefault="00913E15" w:rsidP="00913E15">
      <w:pPr>
        <w:ind w:left="360"/>
        <w:jc w:val="both"/>
      </w:pPr>
      <w:r>
        <w:t>По каждой группе найдите количество выданных книг</w:t>
      </w:r>
    </w:p>
    <w:p w14:paraId="04D1A84B" w14:textId="77777777" w:rsidR="00B04FCA" w:rsidRDefault="00B04FCA" w:rsidP="00913E15">
      <w:pPr>
        <w:ind w:left="360"/>
        <w:jc w:val="both"/>
      </w:pPr>
    </w:p>
    <w:p w14:paraId="3ED110C9" w14:textId="77777777" w:rsidR="00B04FCA" w:rsidRPr="0020546A" w:rsidRDefault="00B04FCA" w:rsidP="00B04FCA">
      <w:pPr>
        <w:pStyle w:val="a5"/>
        <w:numPr>
          <w:ilvl w:val="1"/>
          <w:numId w:val="2"/>
        </w:numPr>
        <w:jc w:val="both"/>
      </w:pPr>
      <w:r>
        <w:rPr>
          <w:b/>
          <w:bCs/>
        </w:rPr>
        <w:t>Написание рекурсивных запросов</w:t>
      </w:r>
    </w:p>
    <w:p w14:paraId="757DC9C1" w14:textId="1CFD8BE7" w:rsidR="00B04FCA" w:rsidRPr="0020546A" w:rsidRDefault="00B04FCA" w:rsidP="00B04FCA">
      <w:pPr>
        <w:pStyle w:val="a5"/>
        <w:numPr>
          <w:ilvl w:val="2"/>
          <w:numId w:val="2"/>
        </w:numPr>
        <w:jc w:val="both"/>
        <w:rPr>
          <w:lang w:val="en-US"/>
        </w:rPr>
      </w:pPr>
      <w:r>
        <w:t>Почитайте</w:t>
      </w:r>
      <w:r w:rsidRPr="0020546A">
        <w:rPr>
          <w:lang w:val="en-US"/>
        </w:rPr>
        <w:t xml:space="preserve"> </w:t>
      </w:r>
      <w:r>
        <w:t>про</w:t>
      </w:r>
      <w:r w:rsidRPr="0020546A">
        <w:rPr>
          <w:lang w:val="en-US"/>
        </w:rPr>
        <w:t xml:space="preserve"> </w:t>
      </w:r>
      <w:r>
        <w:t>функцию</w:t>
      </w:r>
      <w:r w:rsidRPr="0020546A">
        <w:rPr>
          <w:lang w:val="en-US"/>
        </w:rPr>
        <w:t xml:space="preserve"> </w:t>
      </w:r>
      <w:proofErr w:type="spellStart"/>
      <w:r w:rsidRPr="0020546A">
        <w:rPr>
          <w:b/>
          <w:bCs/>
          <w:lang w:val="en-US"/>
        </w:rPr>
        <w:t>generate_series</w:t>
      </w:r>
      <w:proofErr w:type="spellEnd"/>
      <w:r w:rsidR="00D51DDC" w:rsidRPr="00D51DDC">
        <w:rPr>
          <w:b/>
          <w:bCs/>
          <w:lang w:val="en-US"/>
        </w:rPr>
        <w:t xml:space="preserve"> </w:t>
      </w:r>
      <w:r w:rsidRPr="0020546A">
        <w:rPr>
          <w:b/>
          <w:bCs/>
          <w:lang w:val="en-US"/>
        </w:rPr>
        <w:t>(start, stop)</w:t>
      </w:r>
    </w:p>
    <w:p w14:paraId="75B1F00A" w14:textId="77777777" w:rsidR="00B04FCA" w:rsidRPr="005C1F1F" w:rsidRDefault="00B04FCA" w:rsidP="00B04FCA">
      <w:pPr>
        <w:pStyle w:val="a5"/>
        <w:jc w:val="both"/>
        <w:rPr>
          <w:lang w:val="en-US"/>
        </w:rPr>
      </w:pPr>
      <w:hyperlink r:id="rId6" w:history="1">
        <w:r w:rsidRPr="005C1F1F">
          <w:rPr>
            <w:rStyle w:val="a8"/>
            <w:lang w:val="en-US"/>
          </w:rPr>
          <w:t>https://postgrespro.ru/docs/postgresql/9.5/functions-srf</w:t>
        </w:r>
      </w:hyperlink>
    </w:p>
    <w:p w14:paraId="4652A472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t>Напишите запрос, который получит набор чисел от 1 до 10 с шагом 0,5</w:t>
      </w:r>
    </w:p>
    <w:p w14:paraId="6B7B8A25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t>Напишите запрос, который сгенерирует даты в диапазоне от сегодняшнего числа + 30 дней.</w:t>
      </w:r>
    </w:p>
    <w:p w14:paraId="7D6F9A62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t>Построение рекурсивного запроса к набору данных</w:t>
      </w:r>
      <w:r w:rsidRPr="004C4A74">
        <w:rPr>
          <w:b/>
          <w:bCs/>
        </w:rPr>
        <w:t xml:space="preserve"> </w:t>
      </w:r>
      <w:r w:rsidRPr="0020546A">
        <w:rPr>
          <w:b/>
          <w:bCs/>
          <w:lang w:val="en-US"/>
        </w:rPr>
        <w:t>events</w:t>
      </w:r>
    </w:p>
    <w:p w14:paraId="3D82A600" w14:textId="77777777" w:rsidR="00B04FCA" w:rsidRDefault="00B04FCA" w:rsidP="00B04FCA">
      <w:pPr>
        <w:pStyle w:val="a5"/>
        <w:numPr>
          <w:ilvl w:val="3"/>
          <w:numId w:val="15"/>
        </w:numPr>
        <w:jc w:val="both"/>
      </w:pPr>
      <w:r>
        <w:t xml:space="preserve">Создайте таблицу </w:t>
      </w:r>
      <w:r w:rsidRPr="0020546A">
        <w:rPr>
          <w:b/>
          <w:bCs/>
          <w:lang w:val="en-US"/>
        </w:rPr>
        <w:t>events</w:t>
      </w:r>
      <w:r>
        <w:t xml:space="preserve">, содержащую поля </w:t>
      </w:r>
      <w:r>
        <w:rPr>
          <w:lang w:val="en-US"/>
        </w:rPr>
        <w:t>id</w:t>
      </w:r>
      <w:r w:rsidRPr="0020546A">
        <w:t xml:space="preserve">, </w:t>
      </w:r>
      <w:proofErr w:type="spellStart"/>
      <w:r>
        <w:rPr>
          <w:lang w:val="en-US"/>
        </w:rPr>
        <w:t>predid</w:t>
      </w:r>
      <w:proofErr w:type="spellEnd"/>
      <w:r w:rsidRPr="0020546A">
        <w:t xml:space="preserve">, </w:t>
      </w:r>
      <w:proofErr w:type="spellStart"/>
      <w:r>
        <w:rPr>
          <w:lang w:val="en-US"/>
        </w:rPr>
        <w:t>postid</w:t>
      </w:r>
      <w:proofErr w:type="spellEnd"/>
      <w:r w:rsidRPr="0020546A">
        <w:t xml:space="preserve">, </w:t>
      </w:r>
      <w:proofErr w:type="spellStart"/>
      <w:r>
        <w:rPr>
          <w:lang w:val="en-US"/>
        </w:rPr>
        <w:t>descr</w:t>
      </w:r>
      <w:proofErr w:type="spellEnd"/>
      <w:r>
        <w:t>.</w:t>
      </w:r>
    </w:p>
    <w:p w14:paraId="58272657" w14:textId="77777777" w:rsidR="00B04FCA" w:rsidRDefault="00B04FCA" w:rsidP="00B04FCA">
      <w:pPr>
        <w:pStyle w:val="a5"/>
        <w:numPr>
          <w:ilvl w:val="3"/>
          <w:numId w:val="15"/>
        </w:numPr>
        <w:jc w:val="both"/>
      </w:pPr>
      <w:r>
        <w:t xml:space="preserve">Напишите запрос на выборку к </w:t>
      </w:r>
      <w:proofErr w:type="spellStart"/>
      <w:r w:rsidRPr="003A6E98">
        <w:t>generate_</w:t>
      </w:r>
      <w:proofErr w:type="gramStart"/>
      <w:r w:rsidRPr="003A6E98">
        <w:t>series</w:t>
      </w:r>
      <w:proofErr w:type="spellEnd"/>
      <w:r w:rsidRPr="003A6E98">
        <w:t>(</w:t>
      </w:r>
      <w:proofErr w:type="gramEnd"/>
      <w:r w:rsidRPr="003A6E98">
        <w:t>1,</w:t>
      </w:r>
      <w:r>
        <w:t>10</w:t>
      </w:r>
      <w:r w:rsidRPr="003A6E98">
        <w:t xml:space="preserve">) AS </w:t>
      </w:r>
      <w:proofErr w:type="spellStart"/>
      <w:r w:rsidRPr="003A6E98">
        <w:t>id</w:t>
      </w:r>
      <w:proofErr w:type="spellEnd"/>
      <w:r>
        <w:t xml:space="preserve"> с полями </w:t>
      </w:r>
      <w:r>
        <w:rPr>
          <w:lang w:val="en-US"/>
        </w:rPr>
        <w:t>id</w:t>
      </w:r>
      <w:r w:rsidRPr="003A6E98">
        <w:t>*10, (</w:t>
      </w:r>
      <w:r>
        <w:rPr>
          <w:lang w:val="en-US"/>
        </w:rPr>
        <w:t>id</w:t>
      </w:r>
      <w:r w:rsidRPr="003A6E98">
        <w:t>-</w:t>
      </w:r>
      <w:proofErr w:type="gramStart"/>
      <w:r w:rsidRPr="003A6E98">
        <w:t>1)*</w:t>
      </w:r>
      <w:proofErr w:type="gramEnd"/>
      <w:r w:rsidRPr="003A6E98">
        <w:t>10, (</w:t>
      </w:r>
      <w:r>
        <w:rPr>
          <w:lang w:val="en-US"/>
        </w:rPr>
        <w:t>id</w:t>
      </w:r>
      <w:r w:rsidRPr="003A6E98">
        <w:t>+</w:t>
      </w:r>
      <w:proofErr w:type="gramStart"/>
      <w:r w:rsidRPr="003A6E98">
        <w:t>1)*</w:t>
      </w:r>
      <w:proofErr w:type="gramEnd"/>
      <w:r w:rsidRPr="003A6E98">
        <w:t>10</w:t>
      </w:r>
      <w:r>
        <w:t xml:space="preserve">, </w:t>
      </w:r>
      <w:r w:rsidRPr="003A6E98">
        <w:t xml:space="preserve">'Event ' || </w:t>
      </w:r>
      <w:proofErr w:type="spellStart"/>
      <w:r w:rsidRPr="003A6E98">
        <w:t>id</w:t>
      </w:r>
      <w:proofErr w:type="spellEnd"/>
      <w:r w:rsidRPr="003A6E98">
        <w:t>*10</w:t>
      </w:r>
    </w:p>
    <w:p w14:paraId="70F6B75C" w14:textId="77777777" w:rsidR="00B04FCA" w:rsidRDefault="00B04FCA" w:rsidP="00B04FCA">
      <w:pPr>
        <w:pStyle w:val="a5"/>
        <w:numPr>
          <w:ilvl w:val="3"/>
          <w:numId w:val="15"/>
        </w:numPr>
        <w:jc w:val="both"/>
      </w:pPr>
      <w:r>
        <w:t xml:space="preserve">Напишите запрос на вставку 10 записей в таблицу </w:t>
      </w:r>
      <w:r>
        <w:rPr>
          <w:lang w:val="en-US"/>
        </w:rPr>
        <w:t>events</w:t>
      </w:r>
      <w:r>
        <w:t>, как результат предыдущего запроса</w:t>
      </w:r>
    </w:p>
    <w:p w14:paraId="43E549DF" w14:textId="77777777" w:rsidR="00B04FCA" w:rsidRDefault="00B04FCA" w:rsidP="00B04FCA">
      <w:pPr>
        <w:pStyle w:val="a5"/>
        <w:numPr>
          <w:ilvl w:val="3"/>
          <w:numId w:val="15"/>
        </w:numPr>
        <w:jc w:val="both"/>
      </w:pPr>
      <w:r>
        <w:t xml:space="preserve">В результате вы должны получить </w:t>
      </w:r>
    </w:p>
    <w:p w14:paraId="4E4FB6D2" w14:textId="77777777" w:rsidR="00B04FCA" w:rsidRDefault="00B04FCA" w:rsidP="00B04FCA">
      <w:pPr>
        <w:pStyle w:val="a5"/>
        <w:ind w:left="1080"/>
        <w:jc w:val="both"/>
      </w:pPr>
      <w:r>
        <w:rPr>
          <w:noProof/>
        </w:rPr>
        <w:drawing>
          <wp:inline distT="0" distB="0" distL="0" distR="0" wp14:anchorId="0464E95C" wp14:editId="4C2B9892">
            <wp:extent cx="4471035" cy="1086485"/>
            <wp:effectExtent l="0" t="0" r="0" b="0"/>
            <wp:docPr id="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62B7" w14:textId="77777777" w:rsidR="00B04FCA" w:rsidRDefault="00B04FCA" w:rsidP="00B04FCA">
      <w:pPr>
        <w:pStyle w:val="a5"/>
        <w:numPr>
          <w:ilvl w:val="3"/>
          <w:numId w:val="15"/>
        </w:numPr>
        <w:jc w:val="both"/>
      </w:pPr>
      <w:r>
        <w:lastRenderedPageBreak/>
        <w:t xml:space="preserve">Напишите рекурсивный запрос, который найдёт </w:t>
      </w:r>
      <w:r>
        <w:rPr>
          <w:lang w:val="en-US"/>
        </w:rPr>
        <w:t>id</w:t>
      </w:r>
      <w:r>
        <w:t xml:space="preserve"> события от события с </w:t>
      </w:r>
      <w:r>
        <w:rPr>
          <w:lang w:val="en-US"/>
        </w:rPr>
        <w:t>id</w:t>
      </w:r>
      <w:r w:rsidRPr="00BC6CCE">
        <w:t>=10</w:t>
      </w:r>
    </w:p>
    <w:p w14:paraId="2C48EAD0" w14:textId="77777777" w:rsidR="00B04FCA" w:rsidRPr="0020546A" w:rsidRDefault="00B04FCA" w:rsidP="00B04FCA">
      <w:pPr>
        <w:pStyle w:val="a5"/>
        <w:numPr>
          <w:ilvl w:val="2"/>
          <w:numId w:val="2"/>
        </w:numPr>
        <w:jc w:val="both"/>
      </w:pPr>
      <w:r>
        <w:t xml:space="preserve">В таблицу </w:t>
      </w:r>
      <w:r>
        <w:rPr>
          <w:lang w:val="en-US"/>
        </w:rPr>
        <w:t>users</w:t>
      </w:r>
      <w:r w:rsidRPr="00230085">
        <w:t xml:space="preserve"> </w:t>
      </w:r>
      <w:r>
        <w:t>добавьте поле уровень, заполните его значениями (так 0 до 2), найдите список по подчинённым указанного пользователя.</w:t>
      </w:r>
    </w:p>
    <w:p w14:paraId="323BB842" w14:textId="77777777" w:rsidR="00942760" w:rsidRPr="00942760" w:rsidRDefault="00942760" w:rsidP="00942760">
      <w:pPr>
        <w:jc w:val="both"/>
      </w:pPr>
    </w:p>
    <w:p w14:paraId="307FCFD6" w14:textId="03ECC787" w:rsidR="00990101" w:rsidRPr="00990101" w:rsidRDefault="00990101" w:rsidP="00990101">
      <w:pPr>
        <w:pStyle w:val="a5"/>
        <w:numPr>
          <w:ilvl w:val="1"/>
          <w:numId w:val="2"/>
        </w:numPr>
        <w:jc w:val="both"/>
      </w:pPr>
      <w:r>
        <w:rPr>
          <w:b/>
        </w:rPr>
        <w:t xml:space="preserve">Использование </w:t>
      </w:r>
      <w:r>
        <w:rPr>
          <w:b/>
          <w:lang w:val="en-US"/>
        </w:rPr>
        <w:t>Pivot</w:t>
      </w:r>
      <w:r w:rsidR="00C3173B">
        <w:rPr>
          <w:b/>
          <w:lang w:val="en-US"/>
        </w:rPr>
        <w:t xml:space="preserve"> </w:t>
      </w:r>
      <w:r w:rsidR="00C3173B">
        <w:rPr>
          <w:b/>
        </w:rPr>
        <w:t xml:space="preserve">/ </w:t>
      </w:r>
      <w:r w:rsidR="00C3173B">
        <w:rPr>
          <w:b/>
          <w:lang w:val="en-US"/>
        </w:rPr>
        <w:t>Unpivot</w:t>
      </w:r>
    </w:p>
    <w:p w14:paraId="1EDDE0C5" w14:textId="393AADE8" w:rsidR="00D76719" w:rsidRDefault="00D76719" w:rsidP="00990101">
      <w:pPr>
        <w:pStyle w:val="a5"/>
        <w:numPr>
          <w:ilvl w:val="2"/>
          <w:numId w:val="2"/>
        </w:numPr>
        <w:jc w:val="both"/>
      </w:pPr>
      <w:r>
        <w:t>По каждому разделу книги найдите среднюю цену</w:t>
      </w:r>
      <w:r w:rsidR="00ED4B95">
        <w:t xml:space="preserve"> (с </w:t>
      </w:r>
      <w:r w:rsidR="00ED4B95">
        <w:rPr>
          <w:lang w:val="en-US"/>
        </w:rPr>
        <w:t>pivot</w:t>
      </w:r>
      <w:r w:rsidR="00ED4B95" w:rsidRPr="00ED4B95">
        <w:t xml:space="preserve"> </w:t>
      </w:r>
      <w:r w:rsidR="00ED4B95">
        <w:t>и без</w:t>
      </w:r>
      <w:r w:rsidR="00ED4B95" w:rsidRPr="00ED4B95">
        <w:t>)</w:t>
      </w:r>
    </w:p>
    <w:p w14:paraId="73B8485B" w14:textId="13770B84" w:rsidR="00ED4B95" w:rsidRDefault="00ED4B95" w:rsidP="00990101">
      <w:pPr>
        <w:pStyle w:val="a5"/>
        <w:numPr>
          <w:ilvl w:val="2"/>
          <w:numId w:val="2"/>
        </w:numPr>
        <w:jc w:val="both"/>
      </w:pPr>
      <w:r w:rsidRPr="00B50B0C">
        <w:t>Выдача данных со сворачиванием показателей в один столбец</w:t>
      </w:r>
      <w:r w:rsidR="003550E4">
        <w:t>.</w:t>
      </w:r>
    </w:p>
    <w:p w14:paraId="38F66951" w14:textId="55FBE730" w:rsidR="00B04FCA" w:rsidRDefault="00B04FCA" w:rsidP="00990101">
      <w:pPr>
        <w:pStyle w:val="a5"/>
        <w:numPr>
          <w:ilvl w:val="2"/>
          <w:numId w:val="2"/>
        </w:numPr>
        <w:jc w:val="both"/>
      </w:pPr>
      <w:r w:rsidRPr="00B04FCA">
        <w:t>UNPIVOT по годам публикации</w:t>
      </w:r>
    </w:p>
    <w:p w14:paraId="407FF186" w14:textId="07699DEA" w:rsidR="00B04FCA" w:rsidRDefault="00B04FCA" w:rsidP="00990101">
      <w:pPr>
        <w:pStyle w:val="a5"/>
        <w:numPr>
          <w:ilvl w:val="2"/>
          <w:numId w:val="2"/>
        </w:numPr>
        <w:jc w:val="both"/>
      </w:pPr>
      <w:r w:rsidRPr="00B04FCA">
        <w:t>UNPIVOT с фильтрацией по условию</w:t>
      </w:r>
    </w:p>
    <w:p w14:paraId="7DE08E32" w14:textId="77777777" w:rsidR="00B04FCA" w:rsidRDefault="00B04FCA" w:rsidP="00B04FCA">
      <w:pPr>
        <w:jc w:val="both"/>
      </w:pPr>
    </w:p>
    <w:p w14:paraId="0D5D31C5" w14:textId="77777777" w:rsidR="00B04FCA" w:rsidRPr="00245A40" w:rsidRDefault="00B04FCA" w:rsidP="00B04FCA">
      <w:pPr>
        <w:numPr>
          <w:ilvl w:val="1"/>
          <w:numId w:val="2"/>
        </w:numPr>
        <w:tabs>
          <w:tab w:val="num" w:pos="1440"/>
        </w:tabs>
        <w:jc w:val="both"/>
        <w:rPr>
          <w:b/>
          <w:lang w:val="en-US"/>
        </w:rPr>
      </w:pPr>
      <w:r>
        <w:rPr>
          <w:b/>
        </w:rPr>
        <w:t>Подзапросы</w:t>
      </w:r>
      <w:r w:rsidRPr="00245A40">
        <w:rPr>
          <w:b/>
          <w:lang w:val="en-US"/>
        </w:rPr>
        <w:t xml:space="preserve"> </w:t>
      </w:r>
      <w:r>
        <w:rPr>
          <w:b/>
        </w:rPr>
        <w:t>с</w:t>
      </w:r>
      <w:r w:rsidRPr="00245A40">
        <w:rPr>
          <w:b/>
          <w:lang w:val="en-US"/>
        </w:rPr>
        <w:t xml:space="preserve"> </w:t>
      </w:r>
      <w:r>
        <w:rPr>
          <w:b/>
          <w:lang w:val="en-US"/>
        </w:rPr>
        <w:t>ANY, SOME, ALL, LATERAL</w:t>
      </w:r>
    </w:p>
    <w:p w14:paraId="4B4B097D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 w:rsidRPr="009D59D7">
        <w:rPr>
          <w:b/>
          <w:bCs/>
        </w:rPr>
        <w:t>ANY</w:t>
      </w:r>
      <w:r>
        <w:t>.</w:t>
      </w:r>
      <w:r w:rsidRPr="00DF107A">
        <w:t xml:space="preserve"> </w:t>
      </w:r>
      <w:r>
        <w:t>Напишите запрос для определения списка книг, которые взяли хотя бы один пользователь.</w:t>
      </w:r>
    </w:p>
    <w:p w14:paraId="18B7DFB9" w14:textId="07886F79" w:rsidR="00B04FCA" w:rsidRDefault="00B04FCA" w:rsidP="00B04FCA">
      <w:pPr>
        <w:pStyle w:val="a5"/>
        <w:numPr>
          <w:ilvl w:val="2"/>
          <w:numId w:val="2"/>
        </w:numPr>
        <w:jc w:val="both"/>
      </w:pPr>
      <w:r w:rsidRPr="009D59D7">
        <w:rPr>
          <w:b/>
          <w:bCs/>
        </w:rPr>
        <w:t>SOME</w:t>
      </w:r>
      <w:r>
        <w:t>. Напишите запрос для вывода списка пользователей библиотеки, год рождения которых больше года рождения читателей категории студент.</w:t>
      </w:r>
    </w:p>
    <w:p w14:paraId="610E717B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 w:rsidRPr="009D59D7">
        <w:rPr>
          <w:b/>
          <w:bCs/>
        </w:rPr>
        <w:t>ALL</w:t>
      </w:r>
      <w:r>
        <w:t>. Н</w:t>
      </w:r>
      <w:r w:rsidRPr="00DF107A">
        <w:t>айти книги, которые стоят б</w:t>
      </w:r>
      <w:r>
        <w:t>ольше, чем самая дорогая книга жанра Роман.</w:t>
      </w:r>
    </w:p>
    <w:p w14:paraId="02245B25" w14:textId="77777777" w:rsidR="00B04FCA" w:rsidRPr="00B44C28" w:rsidRDefault="00B04FCA" w:rsidP="00B04FCA">
      <w:pPr>
        <w:pStyle w:val="a5"/>
        <w:numPr>
          <w:ilvl w:val="2"/>
          <w:numId w:val="2"/>
        </w:numPr>
        <w:jc w:val="both"/>
      </w:pPr>
      <w:r w:rsidRPr="005D2C89">
        <w:rPr>
          <w:b/>
          <w:bCs/>
        </w:rPr>
        <w:t>Коррелированный подзапрос</w:t>
      </w:r>
      <w:r w:rsidRPr="005D2C89">
        <w:t>.</w:t>
      </w:r>
      <w:r>
        <w:rPr>
          <w:b/>
          <w:bCs/>
        </w:rPr>
        <w:t xml:space="preserve"> </w:t>
      </w:r>
      <w:r>
        <w:t>Найти книги, стоимость которых выше средней стоимости книг авторов, которые их написали</w:t>
      </w:r>
    </w:p>
    <w:p w14:paraId="47C95DA7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rPr>
          <w:b/>
          <w:lang w:val="en-US"/>
        </w:rPr>
        <w:t>LATERAL</w:t>
      </w:r>
      <w:r>
        <w:rPr>
          <w:b/>
        </w:rPr>
        <w:t xml:space="preserve">. </w:t>
      </w:r>
      <w:r>
        <w:t xml:space="preserve">Найти </w:t>
      </w:r>
      <w:r w:rsidRPr="00966AC5">
        <w:t>список авторов вместе с их самой популярной книгой (например, по количеству</w:t>
      </w:r>
      <w:r>
        <w:t xml:space="preserve"> чтений</w:t>
      </w:r>
      <w:r w:rsidRPr="00966AC5">
        <w:t>)</w:t>
      </w:r>
      <w:r>
        <w:t>.</w:t>
      </w:r>
    </w:p>
    <w:p w14:paraId="131AA6E4" w14:textId="77777777" w:rsidR="00B04FCA" w:rsidRPr="00245A40" w:rsidRDefault="00B04FCA" w:rsidP="00B04FCA">
      <w:pPr>
        <w:ind w:left="360"/>
        <w:jc w:val="both"/>
      </w:pPr>
    </w:p>
    <w:p w14:paraId="00812D6F" w14:textId="77777777" w:rsidR="00B04FCA" w:rsidRPr="005D2C89" w:rsidRDefault="00B04FCA" w:rsidP="00B04FCA">
      <w:pPr>
        <w:pStyle w:val="a5"/>
        <w:numPr>
          <w:ilvl w:val="1"/>
          <w:numId w:val="2"/>
        </w:numPr>
        <w:jc w:val="both"/>
        <w:rPr>
          <w:lang w:val="en-US"/>
        </w:rPr>
      </w:pPr>
      <w:r>
        <w:rPr>
          <w:b/>
        </w:rPr>
        <w:t>Подзапросы</w:t>
      </w:r>
      <w:r w:rsidRPr="005D2C89">
        <w:rPr>
          <w:b/>
          <w:lang w:val="en-US"/>
        </w:rPr>
        <w:t xml:space="preserve"> </w:t>
      </w:r>
      <w:r>
        <w:rPr>
          <w:b/>
        </w:rPr>
        <w:t>с</w:t>
      </w:r>
      <w:r w:rsidRPr="005D2C89">
        <w:rPr>
          <w:b/>
          <w:lang w:val="en-US"/>
        </w:rPr>
        <w:t xml:space="preserve"> </w:t>
      </w:r>
      <w:r>
        <w:rPr>
          <w:b/>
          <w:lang w:val="en-US"/>
        </w:rPr>
        <w:t>EXISTS</w:t>
      </w:r>
      <w:r w:rsidRPr="005D2C89">
        <w:rPr>
          <w:b/>
          <w:lang w:val="en-US"/>
        </w:rPr>
        <w:t xml:space="preserve">, </w:t>
      </w:r>
      <w:r>
        <w:rPr>
          <w:b/>
          <w:lang w:val="en-US"/>
        </w:rPr>
        <w:t>NOT</w:t>
      </w:r>
      <w:r w:rsidRPr="005D2C89">
        <w:rPr>
          <w:b/>
          <w:lang w:val="en-US"/>
        </w:rPr>
        <w:t xml:space="preserve"> </w:t>
      </w:r>
      <w:r>
        <w:rPr>
          <w:b/>
          <w:lang w:val="en-US"/>
        </w:rPr>
        <w:t>EXISTS</w:t>
      </w:r>
    </w:p>
    <w:p w14:paraId="76B89C11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t>Напишите подзапрос для вывода фамилий авторов, которые пишут книги одного или более жанров.</w:t>
      </w:r>
    </w:p>
    <w:p w14:paraId="2348207B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>
        <w:t>Напишите запрос, для нахождения списка книг, которые на взяли ни один пользователь.</w:t>
      </w:r>
    </w:p>
    <w:p w14:paraId="2112C7B5" w14:textId="77777777" w:rsidR="00B04FCA" w:rsidRPr="007D43F6" w:rsidRDefault="00B04FCA" w:rsidP="00B04FCA">
      <w:pPr>
        <w:pStyle w:val="a5"/>
        <w:numPr>
          <w:ilvl w:val="2"/>
          <w:numId w:val="2"/>
        </w:numPr>
        <w:jc w:val="both"/>
      </w:pPr>
      <w:r>
        <w:t>Напишите запрос для вывода списка книг, которые были взяты хотя бы одним пользователем.</w:t>
      </w:r>
    </w:p>
    <w:p w14:paraId="688426FE" w14:textId="77777777" w:rsidR="00B04FCA" w:rsidRDefault="00B04FCA" w:rsidP="00B04FCA">
      <w:pPr>
        <w:pStyle w:val="a5"/>
        <w:numPr>
          <w:ilvl w:val="2"/>
          <w:numId w:val="2"/>
        </w:numPr>
        <w:jc w:val="both"/>
      </w:pPr>
      <w:r w:rsidRPr="00A0066B">
        <w:rPr>
          <w:color w:val="000000"/>
        </w:rPr>
        <w:t>Перечислите фамилии авторов, которые не написали ни одной книги из раздела ‘учебная’</w:t>
      </w:r>
      <w:r w:rsidRPr="007D43F6">
        <w:rPr>
          <w:color w:val="000000"/>
        </w:rPr>
        <w:t>.</w:t>
      </w:r>
    </w:p>
    <w:p w14:paraId="30D8DFFA" w14:textId="77777777" w:rsidR="00B04FCA" w:rsidRPr="00222D43" w:rsidRDefault="00B04FCA" w:rsidP="00B04FCA">
      <w:pPr>
        <w:pStyle w:val="a5"/>
        <w:numPr>
          <w:ilvl w:val="2"/>
          <w:numId w:val="2"/>
        </w:numPr>
        <w:jc w:val="both"/>
      </w:pPr>
      <w:r>
        <w:t>Напишите запрос для вывода фамилий авторов без повторений, которые написали книги каждого жанра.</w:t>
      </w:r>
    </w:p>
    <w:p w14:paraId="0F0DD9E2" w14:textId="1EBF8BA0" w:rsidR="00EB629C" w:rsidRDefault="00EB629C">
      <w:pPr>
        <w:rPr>
          <w:u w:val="single"/>
        </w:rPr>
      </w:pPr>
    </w:p>
    <w:p w14:paraId="0C9426C2" w14:textId="3D916CF5" w:rsidR="00B91121" w:rsidRPr="00222D43" w:rsidRDefault="00B91121" w:rsidP="00913E15">
      <w:pPr>
        <w:pStyle w:val="a5"/>
        <w:keepNext/>
        <w:numPr>
          <w:ilvl w:val="0"/>
          <w:numId w:val="2"/>
        </w:numPr>
        <w:ind w:left="357" w:hanging="357"/>
        <w:jc w:val="both"/>
        <w:rPr>
          <w:u w:val="single"/>
        </w:rPr>
      </w:pPr>
      <w:r w:rsidRPr="00222D43">
        <w:rPr>
          <w:u w:val="single"/>
        </w:rPr>
        <w:t>Содержание отчёта по практической работе</w:t>
      </w:r>
    </w:p>
    <w:p w14:paraId="2A9F9108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>Цель работы.</w:t>
      </w:r>
    </w:p>
    <w:p w14:paraId="468BAE5B" w14:textId="77777777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>Результаты выполнения работы;</w:t>
      </w:r>
    </w:p>
    <w:p w14:paraId="77ACB9B7" w14:textId="0CEA629C" w:rsidR="00B91121" w:rsidRPr="00222D43" w:rsidRDefault="00B91121" w:rsidP="00B91121">
      <w:pPr>
        <w:pStyle w:val="a5"/>
        <w:numPr>
          <w:ilvl w:val="1"/>
          <w:numId w:val="2"/>
        </w:numPr>
        <w:jc w:val="both"/>
      </w:pPr>
      <w:r w:rsidRPr="00222D43">
        <w:t xml:space="preserve">Выполненные работы в электронном виде представляются на </w:t>
      </w:r>
      <w:r w:rsidR="00F934BB">
        <w:t xml:space="preserve">курсе </w:t>
      </w:r>
      <w:r w:rsidR="00F934BB">
        <w:rPr>
          <w:lang w:val="en-US"/>
        </w:rPr>
        <w:t>do</w:t>
      </w:r>
    </w:p>
    <w:p w14:paraId="797FDEF0" w14:textId="7DBD9E5E" w:rsidR="00B91121" w:rsidRPr="00222D43" w:rsidRDefault="00B91121" w:rsidP="00B04FCA">
      <w:pPr>
        <w:tabs>
          <w:tab w:val="left" w:pos="900"/>
        </w:tabs>
        <w:jc w:val="both"/>
      </w:pPr>
    </w:p>
    <w:p w14:paraId="00F08757" w14:textId="6E716738" w:rsidR="00DB6F05" w:rsidRDefault="00DB6F05" w:rsidP="00B04FCA">
      <w:pPr>
        <w:jc w:val="both"/>
      </w:pPr>
    </w:p>
    <w:sectPr w:rsidR="00DB6F05" w:rsidSect="00EC415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656"/>
    <w:multiLevelType w:val="hybridMultilevel"/>
    <w:tmpl w:val="D46A8E26"/>
    <w:lvl w:ilvl="0" w:tplc="D266250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65AFF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4F2ED1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23A44D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1502D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042B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4E2CC0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BFE3F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47C39A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3E10AAC"/>
    <w:multiLevelType w:val="multilevel"/>
    <w:tmpl w:val="504C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345"/>
    <w:multiLevelType w:val="hybridMultilevel"/>
    <w:tmpl w:val="29C0F4F4"/>
    <w:lvl w:ilvl="0" w:tplc="D744ED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E56AFF8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8E84F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97A6F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DF6F39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41A4B5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130C6A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F86F31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B6E585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14B22852"/>
    <w:multiLevelType w:val="hybridMultilevel"/>
    <w:tmpl w:val="F4261FDC"/>
    <w:lvl w:ilvl="0" w:tplc="C65C340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E5059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C6C5C6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940742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36B14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B90D32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7A8994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7722DC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7BE664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153E3263"/>
    <w:multiLevelType w:val="hybridMultilevel"/>
    <w:tmpl w:val="8F3447DE"/>
    <w:lvl w:ilvl="0" w:tplc="9966830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3FAE18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F641AC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ED81B5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4BC455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878EF4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4FED4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0B221F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9F4FBF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346A0407"/>
    <w:multiLevelType w:val="multilevel"/>
    <w:tmpl w:val="8202F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E21B7B"/>
    <w:multiLevelType w:val="hybridMultilevel"/>
    <w:tmpl w:val="C400D892"/>
    <w:lvl w:ilvl="0" w:tplc="FDC0357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86CF9B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0AE2B8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28EC7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E42BA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D1268C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16CB14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79020B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0FA0E6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45035295"/>
    <w:multiLevelType w:val="hybridMultilevel"/>
    <w:tmpl w:val="E180AFEE"/>
    <w:lvl w:ilvl="0" w:tplc="B8BC87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41001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9F45D2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D68C42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E761A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1E0D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D8EF40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F223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F8A65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4D767E07"/>
    <w:multiLevelType w:val="multilevel"/>
    <w:tmpl w:val="37C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3787B"/>
    <w:multiLevelType w:val="multilevel"/>
    <w:tmpl w:val="CE48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8235D"/>
    <w:multiLevelType w:val="multilevel"/>
    <w:tmpl w:val="AE6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43053"/>
    <w:multiLevelType w:val="hybridMultilevel"/>
    <w:tmpl w:val="4B264148"/>
    <w:lvl w:ilvl="0" w:tplc="CEFC4E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CDE951A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A3CD30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D0E398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036349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0FC94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9F011F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54CC08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0CA6D0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6E103A1A"/>
    <w:multiLevelType w:val="multilevel"/>
    <w:tmpl w:val="BAA498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F31E79"/>
    <w:multiLevelType w:val="hybridMultilevel"/>
    <w:tmpl w:val="735038A2"/>
    <w:lvl w:ilvl="0" w:tplc="F29E1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C0C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AE9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C7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4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CC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A5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8CF4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9E6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6491595">
    <w:abstractNumId w:val="14"/>
  </w:num>
  <w:num w:numId="2" w16cid:durableId="2145732525">
    <w:abstractNumId w:val="12"/>
  </w:num>
  <w:num w:numId="3" w16cid:durableId="1011948931">
    <w:abstractNumId w:val="2"/>
  </w:num>
  <w:num w:numId="4" w16cid:durableId="1781416990">
    <w:abstractNumId w:val="7"/>
  </w:num>
  <w:num w:numId="5" w16cid:durableId="1607499208">
    <w:abstractNumId w:val="6"/>
  </w:num>
  <w:num w:numId="6" w16cid:durableId="218828607">
    <w:abstractNumId w:val="4"/>
  </w:num>
  <w:num w:numId="7" w16cid:durableId="656953592">
    <w:abstractNumId w:val="3"/>
  </w:num>
  <w:num w:numId="8" w16cid:durableId="1526140702">
    <w:abstractNumId w:val="11"/>
  </w:num>
  <w:num w:numId="9" w16cid:durableId="962464094">
    <w:abstractNumId w:val="0"/>
  </w:num>
  <w:num w:numId="10" w16cid:durableId="732970818">
    <w:abstractNumId w:val="13"/>
  </w:num>
  <w:num w:numId="11" w16cid:durableId="1646548058">
    <w:abstractNumId w:val="10"/>
  </w:num>
  <w:num w:numId="12" w16cid:durableId="982933120">
    <w:abstractNumId w:val="8"/>
  </w:num>
  <w:num w:numId="13" w16cid:durableId="717895194">
    <w:abstractNumId w:val="9"/>
  </w:num>
  <w:num w:numId="14" w16cid:durableId="932056257">
    <w:abstractNumId w:val="1"/>
  </w:num>
  <w:num w:numId="15" w16cid:durableId="974792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27E"/>
    <w:rsid w:val="00017224"/>
    <w:rsid w:val="000246B9"/>
    <w:rsid w:val="0003180C"/>
    <w:rsid w:val="00040D91"/>
    <w:rsid w:val="000456E5"/>
    <w:rsid w:val="0006263C"/>
    <w:rsid w:val="00063B79"/>
    <w:rsid w:val="00064B78"/>
    <w:rsid w:val="00070404"/>
    <w:rsid w:val="00070D70"/>
    <w:rsid w:val="00073E7A"/>
    <w:rsid w:val="00080E7A"/>
    <w:rsid w:val="00096C49"/>
    <w:rsid w:val="000C0788"/>
    <w:rsid w:val="00105B6A"/>
    <w:rsid w:val="00112110"/>
    <w:rsid w:val="0011463B"/>
    <w:rsid w:val="00122063"/>
    <w:rsid w:val="00144441"/>
    <w:rsid w:val="00144ABE"/>
    <w:rsid w:val="0018528E"/>
    <w:rsid w:val="001A5F9B"/>
    <w:rsid w:val="001B02C5"/>
    <w:rsid w:val="001D0439"/>
    <w:rsid w:val="001D46DC"/>
    <w:rsid w:val="001D7DE2"/>
    <w:rsid w:val="0020272C"/>
    <w:rsid w:val="0020274E"/>
    <w:rsid w:val="00215E2D"/>
    <w:rsid w:val="00245A40"/>
    <w:rsid w:val="00257E66"/>
    <w:rsid w:val="002600E1"/>
    <w:rsid w:val="0026768F"/>
    <w:rsid w:val="002804ED"/>
    <w:rsid w:val="00294EF5"/>
    <w:rsid w:val="002A2872"/>
    <w:rsid w:val="002F3A16"/>
    <w:rsid w:val="002F727E"/>
    <w:rsid w:val="002F7EA9"/>
    <w:rsid w:val="00324E8E"/>
    <w:rsid w:val="00326579"/>
    <w:rsid w:val="00335870"/>
    <w:rsid w:val="00345E48"/>
    <w:rsid w:val="003550E4"/>
    <w:rsid w:val="003557B4"/>
    <w:rsid w:val="003632E4"/>
    <w:rsid w:val="003746C7"/>
    <w:rsid w:val="00376F65"/>
    <w:rsid w:val="003A089F"/>
    <w:rsid w:val="003D545B"/>
    <w:rsid w:val="003F1128"/>
    <w:rsid w:val="004217FC"/>
    <w:rsid w:val="00436CFB"/>
    <w:rsid w:val="004570D3"/>
    <w:rsid w:val="004B7810"/>
    <w:rsid w:val="004D4376"/>
    <w:rsid w:val="004D7C78"/>
    <w:rsid w:val="004E2ECF"/>
    <w:rsid w:val="004F21D4"/>
    <w:rsid w:val="00502A55"/>
    <w:rsid w:val="00522745"/>
    <w:rsid w:val="00525514"/>
    <w:rsid w:val="0053098C"/>
    <w:rsid w:val="005561A3"/>
    <w:rsid w:val="00566EC3"/>
    <w:rsid w:val="005705C6"/>
    <w:rsid w:val="00581625"/>
    <w:rsid w:val="005D2C89"/>
    <w:rsid w:val="005E4514"/>
    <w:rsid w:val="006113EB"/>
    <w:rsid w:val="00617AA2"/>
    <w:rsid w:val="00631182"/>
    <w:rsid w:val="00631319"/>
    <w:rsid w:val="00641D4D"/>
    <w:rsid w:val="00643ADE"/>
    <w:rsid w:val="006705A5"/>
    <w:rsid w:val="00687C40"/>
    <w:rsid w:val="006944C3"/>
    <w:rsid w:val="006B2B8C"/>
    <w:rsid w:val="006C6F22"/>
    <w:rsid w:val="006D1FEC"/>
    <w:rsid w:val="006D4C77"/>
    <w:rsid w:val="007039F4"/>
    <w:rsid w:val="00756512"/>
    <w:rsid w:val="00761B2C"/>
    <w:rsid w:val="0076719E"/>
    <w:rsid w:val="007A47AC"/>
    <w:rsid w:val="007A6922"/>
    <w:rsid w:val="007C0075"/>
    <w:rsid w:val="007C4D58"/>
    <w:rsid w:val="007D40C8"/>
    <w:rsid w:val="007D43F6"/>
    <w:rsid w:val="007D4791"/>
    <w:rsid w:val="0081422A"/>
    <w:rsid w:val="008178BA"/>
    <w:rsid w:val="0082517C"/>
    <w:rsid w:val="00826F51"/>
    <w:rsid w:val="0082716B"/>
    <w:rsid w:val="00827566"/>
    <w:rsid w:val="00850A91"/>
    <w:rsid w:val="00867E33"/>
    <w:rsid w:val="0088106B"/>
    <w:rsid w:val="008868E4"/>
    <w:rsid w:val="00891041"/>
    <w:rsid w:val="008916F0"/>
    <w:rsid w:val="00894D37"/>
    <w:rsid w:val="00913E15"/>
    <w:rsid w:val="00942760"/>
    <w:rsid w:val="00961AAE"/>
    <w:rsid w:val="00966AC5"/>
    <w:rsid w:val="00966D82"/>
    <w:rsid w:val="0097691B"/>
    <w:rsid w:val="00976D1C"/>
    <w:rsid w:val="00977666"/>
    <w:rsid w:val="0098644B"/>
    <w:rsid w:val="00990101"/>
    <w:rsid w:val="009901BB"/>
    <w:rsid w:val="009A641F"/>
    <w:rsid w:val="009B7ABE"/>
    <w:rsid w:val="009D59D7"/>
    <w:rsid w:val="00A03B9F"/>
    <w:rsid w:val="00A14A11"/>
    <w:rsid w:val="00A21B00"/>
    <w:rsid w:val="00A27DF8"/>
    <w:rsid w:val="00A37B29"/>
    <w:rsid w:val="00A5101C"/>
    <w:rsid w:val="00A52429"/>
    <w:rsid w:val="00A746FE"/>
    <w:rsid w:val="00A75C97"/>
    <w:rsid w:val="00A80517"/>
    <w:rsid w:val="00A870F1"/>
    <w:rsid w:val="00A95B11"/>
    <w:rsid w:val="00AC0FB2"/>
    <w:rsid w:val="00B04FCA"/>
    <w:rsid w:val="00B11879"/>
    <w:rsid w:val="00B21F11"/>
    <w:rsid w:val="00B27C2D"/>
    <w:rsid w:val="00B42AF1"/>
    <w:rsid w:val="00B44C28"/>
    <w:rsid w:val="00B47073"/>
    <w:rsid w:val="00B47CE2"/>
    <w:rsid w:val="00B50B0C"/>
    <w:rsid w:val="00B7112C"/>
    <w:rsid w:val="00B82D2D"/>
    <w:rsid w:val="00B838B0"/>
    <w:rsid w:val="00B91121"/>
    <w:rsid w:val="00B96F62"/>
    <w:rsid w:val="00BB427A"/>
    <w:rsid w:val="00BC225F"/>
    <w:rsid w:val="00BC28A8"/>
    <w:rsid w:val="00BC2DF2"/>
    <w:rsid w:val="00BC5138"/>
    <w:rsid w:val="00BD6080"/>
    <w:rsid w:val="00BF08D9"/>
    <w:rsid w:val="00C3173B"/>
    <w:rsid w:val="00C34DBF"/>
    <w:rsid w:val="00C36D2C"/>
    <w:rsid w:val="00C402A0"/>
    <w:rsid w:val="00C43A28"/>
    <w:rsid w:val="00C44FEA"/>
    <w:rsid w:val="00C54493"/>
    <w:rsid w:val="00C56E24"/>
    <w:rsid w:val="00C85126"/>
    <w:rsid w:val="00CA6F8E"/>
    <w:rsid w:val="00D0295E"/>
    <w:rsid w:val="00D10848"/>
    <w:rsid w:val="00D154D5"/>
    <w:rsid w:val="00D32C5A"/>
    <w:rsid w:val="00D51DDC"/>
    <w:rsid w:val="00D64535"/>
    <w:rsid w:val="00D76719"/>
    <w:rsid w:val="00D82907"/>
    <w:rsid w:val="00D83F36"/>
    <w:rsid w:val="00DB420C"/>
    <w:rsid w:val="00DB6F05"/>
    <w:rsid w:val="00DF1030"/>
    <w:rsid w:val="00DF107A"/>
    <w:rsid w:val="00E0465F"/>
    <w:rsid w:val="00E04889"/>
    <w:rsid w:val="00E2259E"/>
    <w:rsid w:val="00E25B9A"/>
    <w:rsid w:val="00E56A1F"/>
    <w:rsid w:val="00E64E66"/>
    <w:rsid w:val="00E90035"/>
    <w:rsid w:val="00E9243A"/>
    <w:rsid w:val="00E93096"/>
    <w:rsid w:val="00E932D9"/>
    <w:rsid w:val="00EB629C"/>
    <w:rsid w:val="00EC415F"/>
    <w:rsid w:val="00ED4B95"/>
    <w:rsid w:val="00EE261E"/>
    <w:rsid w:val="00EF079F"/>
    <w:rsid w:val="00F2058E"/>
    <w:rsid w:val="00F26E4F"/>
    <w:rsid w:val="00F42FD5"/>
    <w:rsid w:val="00F52486"/>
    <w:rsid w:val="00F5479C"/>
    <w:rsid w:val="00F54F1D"/>
    <w:rsid w:val="00F64B1F"/>
    <w:rsid w:val="00F67480"/>
    <w:rsid w:val="00F73252"/>
    <w:rsid w:val="00F85E3F"/>
    <w:rsid w:val="00F91675"/>
    <w:rsid w:val="00F934BB"/>
    <w:rsid w:val="00FB2714"/>
    <w:rsid w:val="00FD2557"/>
    <w:rsid w:val="00F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1147"/>
  <w15:chartTrackingRefBased/>
  <w15:docId w15:val="{4F4DD6E1-861A-46DA-BA67-812BA861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12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91121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C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911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B91121"/>
    <w:pPr>
      <w:spacing w:after="120"/>
      <w:ind w:left="283"/>
    </w:pPr>
  </w:style>
  <w:style w:type="character" w:customStyle="1" w:styleId="a4">
    <w:name w:val="Основной текст с отступом Знак"/>
    <w:link w:val="a3"/>
    <w:rsid w:val="00B911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91121"/>
    <w:pPr>
      <w:ind w:left="720"/>
      <w:contextualSpacing/>
    </w:pPr>
  </w:style>
  <w:style w:type="paragraph" w:styleId="a6">
    <w:name w:val="caption"/>
    <w:basedOn w:val="a"/>
    <w:next w:val="a"/>
    <w:qFormat/>
    <w:rsid w:val="00B91121"/>
    <w:pPr>
      <w:spacing w:before="120" w:after="120"/>
    </w:pPr>
    <w:rPr>
      <w:b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8868E4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96C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67E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Hyperlink"/>
    <w:uiPriority w:val="99"/>
    <w:unhideWhenUsed/>
    <w:rsid w:val="00B04F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4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46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13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55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90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4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2304">
          <w:marLeft w:val="0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5278">
          <w:marLeft w:val="0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7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88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1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01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7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47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06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42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47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4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58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74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82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29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tgrespro.ru/docs/postgresql/9.5/functions-sr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&#1044;&#1086;&#1082;&#1091;&#1084;&#1077;&#1085;&#1090;&#1099;\&#1047;&#1072;&#1076;&#1072;&#1085;&#1080;&#1103;\&#1058;&#1056;&#1080;&#1047;&#1041;&#1044;\&#1055;&#1088;.7%20&#1060;&#1091;&#1085;&#1082;&#1094;&#1080;&#1080;%20MySQ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Пр.7 Функции MySQL.dot</Template>
  <TotalTime>1</TotalTime>
  <Pages>12</Pages>
  <Words>2792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Лорик</dc:creator>
  <cp:keywords/>
  <dc:description/>
  <cp:lastModifiedBy>Лариса Цымбалюк</cp:lastModifiedBy>
  <cp:revision>2</cp:revision>
  <dcterms:created xsi:type="dcterms:W3CDTF">2025-09-25T11:22:00Z</dcterms:created>
  <dcterms:modified xsi:type="dcterms:W3CDTF">2025-09-25T11:22:00Z</dcterms:modified>
</cp:coreProperties>
</file>